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40"/>
          <w:szCs w:val="40"/>
        </w:rPr>
        <w:alias w:val="Enter your name:"/>
        <w:tag w:val="Enter your name:"/>
        <w:id w:val="4805016"/>
        <w:placeholder>
          <w:docPart w:val="239D292926F38D4F889B3F111D26D244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15:appearance w15:val="hidden"/>
        <w:text/>
      </w:sdtPr>
      <w:sdtEndPr/>
      <w:sdtContent>
        <w:p w14:paraId="74E7DA6D" w14:textId="4ED3B658" w:rsidR="00351293" w:rsidRPr="00A20A7F" w:rsidRDefault="000B3C16">
          <w:pPr>
            <w:pStyle w:val="YourName"/>
            <w:rPr>
              <w:rFonts w:ascii="Times New Roman" w:hAnsi="Times New Roman" w:cs="Times New Roman"/>
              <w:sz w:val="32"/>
              <w:szCs w:val="32"/>
            </w:rPr>
          </w:pPr>
          <w:r w:rsidRPr="0039499C">
            <w:rPr>
              <w:rFonts w:ascii="Times New Roman" w:hAnsi="Times New Roman" w:cs="Times New Roman"/>
              <w:sz w:val="40"/>
              <w:szCs w:val="40"/>
            </w:rPr>
            <w:t xml:space="preserve">Shanice </w:t>
          </w:r>
          <w:r w:rsidR="00E0279B">
            <w:rPr>
              <w:rFonts w:ascii="Times New Roman" w:hAnsi="Times New Roman" w:cs="Times New Roman"/>
              <w:sz w:val="40"/>
              <w:szCs w:val="40"/>
            </w:rPr>
            <w:t xml:space="preserve">T. </w:t>
          </w:r>
          <w:r w:rsidRPr="0039499C">
            <w:rPr>
              <w:rFonts w:ascii="Times New Roman" w:hAnsi="Times New Roman" w:cs="Times New Roman"/>
              <w:sz w:val="40"/>
              <w:szCs w:val="40"/>
            </w:rPr>
            <w:t>bailey</w:t>
          </w:r>
        </w:p>
      </w:sdtContent>
    </w:sdt>
    <w:p w14:paraId="0D0F9896" w14:textId="7E4878D0" w:rsidR="00EF4BF5" w:rsidRDefault="00E0279B" w:rsidP="00B921A6">
      <w:pPr>
        <w:pStyle w:val="ContactInformation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Environmental Learning Designer &amp; Trainer</w:t>
      </w:r>
      <w:r w:rsidR="002C4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07FF8B" w14:textId="3E97A799" w:rsidR="00E0279B" w:rsidRPr="00B921A6" w:rsidRDefault="00E0279B" w:rsidP="00B921A6">
      <w:pPr>
        <w:pStyle w:val="ContactInformation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Climate &amp; Ocean Science Education</w:t>
      </w:r>
    </w:p>
    <w:p w14:paraId="120BCA25" w14:textId="3147687B" w:rsidR="001B3252" w:rsidRDefault="00EF4BF5" w:rsidP="00EE309D">
      <w:pPr>
        <w:pStyle w:val="ContactInformation"/>
        <w:ind w:left="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7023E7">
          <w:rPr>
            <w:rStyle w:val="Hyperlink"/>
            <w:rFonts w:ascii="Times New Roman" w:hAnsi="Times New Roman" w:cs="Times New Roman"/>
            <w:sz w:val="24"/>
            <w:szCs w:val="24"/>
          </w:rPr>
          <w:t>Shanicetbailey.</w:t>
        </w:r>
        <w:r w:rsidRPr="007023E7">
          <w:rPr>
            <w:rStyle w:val="Hyperlink"/>
            <w:rFonts w:ascii="Times New Roman" w:hAnsi="Times New Roman" w:cs="Times New Roman"/>
            <w:sz w:val="24"/>
            <w:szCs w:val="24"/>
          </w:rPr>
          <w:t>g</w:t>
        </w:r>
        <w:r w:rsidRPr="007023E7">
          <w:rPr>
            <w:rStyle w:val="Hyperlink"/>
            <w:rFonts w:ascii="Times New Roman" w:hAnsi="Times New Roman" w:cs="Times New Roman"/>
            <w:sz w:val="24"/>
            <w:szCs w:val="24"/>
          </w:rPr>
          <w:t>ithub.io</w:t>
        </w:r>
      </w:hyperlink>
      <w:r w:rsidR="00115D44" w:rsidRPr="00ED4B5C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alias w:val="Separator:"/>
          <w:tag w:val="Separator:"/>
          <w:id w:val="852073584"/>
          <w:placeholder>
            <w:docPart w:val="26A9F673DE15554EBEC50283378D26CC"/>
          </w:placeholder>
          <w:temporary/>
          <w:showingPlcHdr/>
          <w15:appearance w15:val="hidden"/>
        </w:sdtPr>
        <w:sdtEndPr/>
        <w:sdtContent>
          <w:r w:rsidR="00032A20" w:rsidRPr="00ED4B5C">
            <w:rPr>
              <w:rFonts w:ascii="Times New Roman" w:hAnsi="Times New Roman" w:cs="Times New Roman"/>
              <w:sz w:val="24"/>
              <w:szCs w:val="24"/>
            </w:rPr>
            <w:t>|</w:t>
          </w:r>
        </w:sdtContent>
      </w:sdt>
      <w:r w:rsidR="00115D44" w:rsidRPr="00ED4B5C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0D5A8C" w:rsidRPr="00181387">
          <w:rPr>
            <w:rStyle w:val="Hyperlink"/>
            <w:rFonts w:ascii="Times New Roman" w:hAnsi="Times New Roman" w:cs="Times New Roman"/>
            <w:sz w:val="24"/>
            <w:szCs w:val="24"/>
          </w:rPr>
          <w:t>Shani</w:t>
        </w:r>
        <w:r w:rsidR="000D5A8C" w:rsidRPr="00181387">
          <w:rPr>
            <w:rStyle w:val="Hyperlink"/>
            <w:rFonts w:ascii="Times New Roman" w:hAnsi="Times New Roman" w:cs="Times New Roman"/>
            <w:sz w:val="24"/>
            <w:szCs w:val="24"/>
          </w:rPr>
          <w:t>c</w:t>
        </w:r>
        <w:r w:rsidR="000D5A8C" w:rsidRPr="00181387">
          <w:rPr>
            <w:rStyle w:val="Hyperlink"/>
            <w:rFonts w:ascii="Times New Roman" w:hAnsi="Times New Roman" w:cs="Times New Roman"/>
            <w:sz w:val="24"/>
            <w:szCs w:val="24"/>
          </w:rPr>
          <w:t>e.g.bailey@gmail.com</w:t>
        </w:r>
      </w:hyperlink>
    </w:p>
    <w:p w14:paraId="3116FA24" w14:textId="77777777" w:rsidR="000D5A8C" w:rsidRPr="000D5A8C" w:rsidRDefault="000D5A8C" w:rsidP="000D5A8C">
      <w:pPr>
        <w:pStyle w:val="ContactInformation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D5A8C">
        <w:rPr>
          <w:rFonts w:ascii="Times New Roman" w:hAnsi="Times New Roman" w:cs="Times New Roman"/>
          <w:b/>
          <w:bCs/>
          <w:sz w:val="28"/>
          <w:szCs w:val="28"/>
        </w:rPr>
        <w:t>Professional Profile</w:t>
      </w:r>
    </w:p>
    <w:p w14:paraId="61A2AC13" w14:textId="38B04AD7" w:rsidR="000D5A8C" w:rsidRDefault="000D5A8C" w:rsidP="000D5A8C">
      <w:pPr>
        <w:pStyle w:val="ContactInformation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0D5A8C">
        <w:rPr>
          <w:rFonts w:ascii="Times New Roman" w:hAnsi="Times New Roman" w:cs="Times New Roman"/>
          <w:sz w:val="24"/>
          <w:szCs w:val="24"/>
        </w:rPr>
        <w:t>Environmental learning designer and climate scientist with 6+ years of experience designing curricula, workshops, and training programs that translate complex climate and ocean science into accessible learning experiences. Proven track record developing multi-week curricula, facilitating virtual and in-person workshops, and integrating real scientific data into education programs. Seeking remote or hybrid roles in curriculum development, climate education, and environmental training.</w:t>
      </w:r>
    </w:p>
    <w:sdt>
      <w:sdtPr>
        <w:rPr>
          <w:rFonts w:ascii="Times New Roman" w:hAnsi="Times New Roman" w:cs="Times New Roman"/>
          <w:sz w:val="24"/>
          <w:szCs w:val="24"/>
        </w:rPr>
        <w:alias w:val="Teaching Experience:"/>
        <w:tag w:val="Teaching Experience:"/>
        <w:id w:val="-175804973"/>
        <w:placeholder>
          <w:docPart w:val="E9413362FD059F4B945333644FD143E7"/>
        </w:placeholder>
        <w15:appearance w15:val="hidden"/>
      </w:sdtPr>
      <w:sdtEndPr>
        <w:rPr>
          <w:rFonts w:asciiTheme="minorHAnsi" w:hAnsiTheme="minorHAnsi" w:cstheme="minorBidi"/>
          <w:caps w:val="0"/>
          <w:color w:val="auto"/>
          <w:spacing w:val="0"/>
          <w:sz w:val="16"/>
          <w:szCs w:val="22"/>
        </w:rPr>
      </w:sdtEndPr>
      <w:sdtContent>
        <w:p w14:paraId="4DD8AE0E" w14:textId="77777777" w:rsidR="000D5A8C" w:rsidRDefault="000D5A8C" w:rsidP="000D5A8C">
          <w:pPr>
            <w:pStyle w:val="SectionHeading"/>
            <w:pBdr>
              <w:bottom w:val="single" w:sz="4" w:space="1" w:color="auto"/>
            </w:pBdr>
            <w:spacing w:after="0" w:line="240" w:lineRule="auto"/>
            <w:rPr>
              <w:rFonts w:ascii="Times New Roman" w:hAnsi="Times New Roman" w:cs="Times New Roman"/>
              <w:color w:val="404040" w:themeColor="text1" w:themeTint="BF"/>
              <w:sz w:val="28"/>
              <w:szCs w:val="28"/>
            </w:rPr>
          </w:pPr>
          <w:r>
            <w:rPr>
              <w:rFonts w:ascii="Times New Roman" w:hAnsi="Times New Roman" w:cs="Times New Roman"/>
              <w:color w:val="404040" w:themeColor="text1" w:themeTint="BF"/>
              <w:sz w:val="28"/>
              <w:szCs w:val="28"/>
            </w:rPr>
            <w:t>Teaching/outreach experience</w:t>
          </w:r>
        </w:p>
        <w:p w14:paraId="7AAD809C" w14:textId="77777777" w:rsidR="000D5A8C" w:rsidRPr="000D5A8C" w:rsidRDefault="000D5A8C" w:rsidP="000D5A8C">
          <w:pPr>
            <w:spacing w:line="240" w:lineRule="auto"/>
            <w:outlineLvl w:val="2"/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</w:pPr>
          <w:proofErr w:type="spellStart"/>
          <w:r w:rsidRPr="000D5A8C"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  <w:t>PyClub</w:t>
          </w:r>
          <w:proofErr w:type="spellEnd"/>
          <w:r w:rsidRPr="000D5A8C"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  <w:t xml:space="preserve"> Afterschool Program | Virtual</w:t>
          </w:r>
        </w:p>
        <w:p w14:paraId="6D2BDF26" w14:textId="39F29C75" w:rsidR="000D5A8C" w:rsidRPr="000D5A8C" w:rsidRDefault="000D5A8C" w:rsidP="000D5A8C">
          <w:pPr>
            <w:spacing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Curriculum Co-Designer &amp; Instructor</w:t>
          </w: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| 2020</w:t>
          </w:r>
          <w:r w:rsidR="00797344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– </w:t>
          </w: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>2021</w:t>
          </w:r>
        </w:p>
        <w:p w14:paraId="471CA605" w14:textId="77777777" w:rsidR="000D5A8C" w:rsidRPr="000D5A8C" w:rsidRDefault="000D5A8C" w:rsidP="000D5A8C">
          <w:pPr>
            <w:numPr>
              <w:ilvl w:val="0"/>
              <w:numId w:val="11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Co-designed and implemented an </w:t>
          </w:r>
          <w:r w:rsidRPr="000D5A8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8-week afterschool curriculum</w:t>
          </w: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teaching Python through climate and ocean science for high school students.</w:t>
          </w:r>
        </w:p>
        <w:p w14:paraId="3119F957" w14:textId="77777777" w:rsidR="000D5A8C" w:rsidRPr="000D5A8C" w:rsidRDefault="000D5A8C" w:rsidP="000D5A8C">
          <w:pPr>
            <w:numPr>
              <w:ilvl w:val="0"/>
              <w:numId w:val="11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>Led design of a full weekly lesson integrating real environmental datasets, data visualization, and scientific interpretation.</w:t>
          </w:r>
        </w:p>
        <w:p w14:paraId="4C7F4B2F" w14:textId="77777777" w:rsidR="000D5A8C" w:rsidRPr="000D5A8C" w:rsidRDefault="000D5A8C" w:rsidP="000D5A8C">
          <w:pPr>
            <w:numPr>
              <w:ilvl w:val="0"/>
              <w:numId w:val="11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>Applied scaffolded, inquiry-based pedagogy to support student engagement and retention.</w:t>
          </w:r>
        </w:p>
        <w:p w14:paraId="4A7415FA" w14:textId="77777777" w:rsidR="000D5A8C" w:rsidRPr="000D5A8C" w:rsidRDefault="000D5A8C" w:rsidP="000D5A8C">
          <w:pPr>
            <w:numPr>
              <w:ilvl w:val="0"/>
              <w:numId w:val="11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Conducted </w:t>
          </w:r>
          <w:r w:rsidRPr="000D5A8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multiple formative surveys</w:t>
          </w: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to assess student experience; feedback highlighted increased confidence using Python and strong engagement with climate applications.</w:t>
          </w:r>
        </w:p>
        <w:p w14:paraId="67D3BA05" w14:textId="40947C74" w:rsidR="00500402" w:rsidRPr="00500402" w:rsidRDefault="000D5A8C" w:rsidP="00500402">
          <w:pPr>
            <w:numPr>
              <w:ilvl w:val="0"/>
              <w:numId w:val="11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>Curriculum materials documented and made publicly available for replication.</w:t>
          </w:r>
        </w:p>
        <w:p w14:paraId="3D8FC793" w14:textId="473485AD" w:rsidR="000D5A8C" w:rsidRPr="00500402" w:rsidRDefault="000D5A8C" w:rsidP="00500402">
          <w:pPr>
            <w:numPr>
              <w:ilvl w:val="0"/>
              <w:numId w:val="18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500402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Curriculum library: </w:t>
          </w:r>
          <w:hyperlink r:id="rId9" w:tgtFrame="_new" w:history="1">
            <w:r w:rsidRPr="0050040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https://pyclub-cu.github.io/library.html</w:t>
            </w:r>
          </w:hyperlink>
        </w:p>
        <w:p w14:paraId="603D89C4" w14:textId="2A4A6356" w:rsidR="000D5A8C" w:rsidRPr="000D5A8C" w:rsidRDefault="000D5A8C" w:rsidP="000D5A8C">
          <w:pPr>
            <w:spacing w:line="240" w:lineRule="auto"/>
            <w:outlineLvl w:val="2"/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  <w:t>Coastal Ocean Environment Summer School (COESSING)</w:t>
          </w:r>
        </w:p>
        <w:p w14:paraId="33DB11E6" w14:textId="77777777" w:rsidR="000D5A8C" w:rsidRDefault="000D5A8C" w:rsidP="000D5A8C">
          <w:pPr>
            <w:pStyle w:val="NormalWeb"/>
          </w:pPr>
          <w:r>
            <w:rPr>
              <w:rStyle w:val="Strong"/>
            </w:rPr>
            <w:t>Curriculum Contributor &amp; Instructor</w:t>
          </w:r>
          <w:r>
            <w:t xml:space="preserve"> | Summer 2023</w:t>
          </w:r>
        </w:p>
        <w:p w14:paraId="764A7B65" w14:textId="77777777" w:rsidR="000D5A8C" w:rsidRDefault="000D5A8C" w:rsidP="000D5A8C">
          <w:pPr>
            <w:pStyle w:val="NormalWeb"/>
            <w:numPr>
              <w:ilvl w:val="0"/>
              <w:numId w:val="12"/>
            </w:numPr>
            <w:spacing w:before="100" w:beforeAutospacing="1" w:after="100" w:afterAutospacing="1" w:line="240" w:lineRule="auto"/>
          </w:pPr>
          <w:r>
            <w:t>Co-developed curriculum for an international summer school advancing ocean science education in West Africa.</w:t>
          </w:r>
        </w:p>
        <w:p w14:paraId="226CBF8A" w14:textId="77777777" w:rsidR="000D5A8C" w:rsidRDefault="000D5A8C" w:rsidP="000D5A8C">
          <w:pPr>
            <w:pStyle w:val="NormalWeb"/>
            <w:numPr>
              <w:ilvl w:val="0"/>
              <w:numId w:val="12"/>
            </w:numPr>
            <w:spacing w:before="100" w:beforeAutospacing="1" w:after="100" w:afterAutospacing="1" w:line="240" w:lineRule="auto"/>
          </w:pPr>
          <w:r>
            <w:t>Helped design program schedule for virtual components and delivered lectures on research computing tools (</w:t>
          </w:r>
          <w:proofErr w:type="spellStart"/>
          <w:r>
            <w:t>JupyterLab</w:t>
          </w:r>
          <w:proofErr w:type="spellEnd"/>
          <w:r>
            <w:t xml:space="preserve">, </w:t>
          </w:r>
          <w:proofErr w:type="spellStart"/>
          <w:r>
            <w:t>Xarray</w:t>
          </w:r>
          <w:proofErr w:type="spellEnd"/>
          <w:r>
            <w:t>).</w:t>
          </w:r>
        </w:p>
        <w:p w14:paraId="00950ADB" w14:textId="2CB40910" w:rsidR="000D5A8C" w:rsidRDefault="000D5A8C" w:rsidP="000D5A8C">
          <w:pPr>
            <w:pStyle w:val="NormalWeb"/>
            <w:numPr>
              <w:ilvl w:val="0"/>
              <w:numId w:val="12"/>
            </w:numPr>
            <w:spacing w:before="100" w:beforeAutospacing="1" w:after="100" w:afterAutospacing="1" w:line="240" w:lineRule="auto"/>
          </w:pPr>
          <w:r>
            <w:t>Adapted advanced scientific concepts for a diverse, interdisciplinary audience.</w:t>
          </w:r>
        </w:p>
        <w:p w14:paraId="4DE35D10" w14:textId="534AD826" w:rsidR="000D5A8C" w:rsidRPr="000D5A8C" w:rsidRDefault="000D5A8C" w:rsidP="000D5A8C">
          <w:pPr>
            <w:spacing w:line="240" w:lineRule="auto"/>
            <w:outlineLvl w:val="2"/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  <w:t>Software Carpentry Program</w:t>
          </w:r>
        </w:p>
        <w:p w14:paraId="638FEB10" w14:textId="5AD2BF14" w:rsidR="000D5A8C" w:rsidRDefault="000D5A8C" w:rsidP="000D5A8C">
          <w:pPr>
            <w:pStyle w:val="NormalWeb"/>
          </w:pPr>
          <w:r>
            <w:rPr>
              <w:rStyle w:val="Strong"/>
            </w:rPr>
            <w:t>Certified Instructor &amp; Curriculum Developer</w:t>
          </w:r>
          <w:r>
            <w:t xml:space="preserve"> | 2021</w:t>
          </w:r>
          <w:r w:rsidR="00797344">
            <w:t xml:space="preserve"> – </w:t>
          </w:r>
          <w:r>
            <w:t>Present</w:t>
          </w:r>
        </w:p>
        <w:p w14:paraId="2339BDE6" w14:textId="77777777" w:rsidR="000D5A8C" w:rsidRDefault="000D5A8C" w:rsidP="000D5A8C">
          <w:pPr>
            <w:pStyle w:val="NormalWeb"/>
            <w:numPr>
              <w:ilvl w:val="0"/>
              <w:numId w:val="13"/>
            </w:numPr>
            <w:spacing w:before="100" w:beforeAutospacing="1" w:after="100" w:afterAutospacing="1" w:line="240" w:lineRule="auto"/>
          </w:pPr>
          <w:r>
            <w:t>Co-developed and co-instructed remote Python courses for graduate students across scientific disciplines.</w:t>
          </w:r>
        </w:p>
        <w:p w14:paraId="7936E868" w14:textId="77777777" w:rsidR="000D5A8C" w:rsidRDefault="000D5A8C" w:rsidP="000D5A8C">
          <w:pPr>
            <w:pStyle w:val="NormalWeb"/>
            <w:numPr>
              <w:ilvl w:val="0"/>
              <w:numId w:val="13"/>
            </w:numPr>
            <w:spacing w:before="100" w:beforeAutospacing="1" w:after="100" w:afterAutospacing="1" w:line="240" w:lineRule="auto"/>
          </w:pPr>
          <w:r>
            <w:lastRenderedPageBreak/>
            <w:t>Designed hands-on lessons, practice exercises, and live-coding demonstrations using real scientific datasets.</w:t>
          </w:r>
        </w:p>
        <w:p w14:paraId="3004D735" w14:textId="6384EE5E" w:rsidR="000D5A8C" w:rsidRDefault="000D5A8C" w:rsidP="000D5A8C">
          <w:pPr>
            <w:pStyle w:val="NormalWeb"/>
            <w:numPr>
              <w:ilvl w:val="0"/>
              <w:numId w:val="13"/>
            </w:numPr>
            <w:spacing w:before="100" w:beforeAutospacing="1" w:after="100" w:afterAutospacing="1" w:line="240" w:lineRule="auto"/>
          </w:pPr>
          <w:r>
            <w:t xml:space="preserve">Delivered instruction remotely using Zoom, </w:t>
          </w:r>
          <w:proofErr w:type="spellStart"/>
          <w:r>
            <w:t>Zulip</w:t>
          </w:r>
          <w:proofErr w:type="spellEnd"/>
          <w:r>
            <w:t xml:space="preserve">, and Google </w:t>
          </w:r>
          <w:proofErr w:type="spellStart"/>
          <w:r>
            <w:t>Colab</w:t>
          </w:r>
          <w:proofErr w:type="spellEnd"/>
          <w:r>
            <w:t>.</w:t>
          </w:r>
        </w:p>
        <w:p w14:paraId="0B00387A" w14:textId="77777777" w:rsidR="000D5A8C" w:rsidRPr="000D5A8C" w:rsidRDefault="000D5A8C" w:rsidP="000D5A8C">
          <w:pPr>
            <w:spacing w:before="100" w:beforeAutospacing="1" w:line="240" w:lineRule="auto"/>
            <w:outlineLvl w:val="2"/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</w:pPr>
          <w:r w:rsidRPr="000D5A8C"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  <w:t>Girls Who Code</w:t>
          </w:r>
        </w:p>
        <w:p w14:paraId="22835E10" w14:textId="77777777" w:rsidR="000D5A8C" w:rsidRPr="000D5A8C" w:rsidRDefault="000D5A8C" w:rsidP="000D5A8C">
          <w:pPr>
            <w:spacing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Instructor</w:t>
          </w: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| 2019</w:t>
          </w:r>
        </w:p>
        <w:p w14:paraId="24BC5911" w14:textId="77777777" w:rsidR="000D5A8C" w:rsidRPr="000D5A8C" w:rsidRDefault="000D5A8C" w:rsidP="000D5A8C">
          <w:pPr>
            <w:numPr>
              <w:ilvl w:val="0"/>
              <w:numId w:val="14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>Designed full course syllabus and instructional materials introducing coding concepts to students.</w:t>
          </w:r>
        </w:p>
        <w:p w14:paraId="18A92E66" w14:textId="3A3EB577" w:rsidR="000D5A8C" w:rsidRPr="000D5A8C" w:rsidRDefault="000D5A8C" w:rsidP="000D5A8C">
          <w:pPr>
            <w:numPr>
              <w:ilvl w:val="0"/>
              <w:numId w:val="14"/>
            </w:numPr>
            <w:spacing w:before="100" w:beforeAutospacing="1" w:after="100" w:afterAutospacing="1" w:line="240" w:lineRule="auto"/>
            <w:rPr>
              <w:rStyle w:val="Strong"/>
              <w:rFonts w:ascii="Times New Roman" w:eastAsia="Times New Roman" w:hAnsi="Times New Roman" w:cs="Times New Roman"/>
              <w:b w:val="0"/>
              <w:bCs w:val="0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>Delivered lectures and developed practice problems to reinforce computational thinking.</w:t>
          </w:r>
        </w:p>
        <w:p w14:paraId="1AE586EB" w14:textId="79DEE5D5" w:rsidR="000D5A8C" w:rsidRDefault="000D5A8C" w:rsidP="000D5A8C">
          <w:pPr>
            <w:spacing w:before="100" w:beforeAutospacing="1" w:line="240" w:lineRule="auto"/>
            <w:outlineLvl w:val="2"/>
            <w:rPr>
              <w:sz w:val="27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  <w:t>Curriculum Innovation Grant Fellow</w:t>
          </w:r>
        </w:p>
        <w:p w14:paraId="7275958C" w14:textId="77777777" w:rsidR="000D5A8C" w:rsidRDefault="000D5A8C" w:rsidP="000D5A8C">
          <w:pPr>
            <w:pStyle w:val="NormalWeb"/>
          </w:pPr>
          <w:r>
            <w:rPr>
              <w:rStyle w:val="Strong"/>
            </w:rPr>
            <w:t>Curriculum Developer</w:t>
          </w:r>
          <w:r>
            <w:t xml:space="preserve"> | 2020</w:t>
          </w:r>
        </w:p>
        <w:p w14:paraId="23F71432" w14:textId="77777777" w:rsidR="000D5A8C" w:rsidRDefault="000D5A8C" w:rsidP="000D5A8C">
          <w:pPr>
            <w:pStyle w:val="NormalWeb"/>
            <w:numPr>
              <w:ilvl w:val="0"/>
              <w:numId w:val="15"/>
            </w:numPr>
            <w:spacing w:before="100" w:beforeAutospacing="1" w:after="100" w:afterAutospacing="1" w:line="240" w:lineRule="auto"/>
          </w:pPr>
          <w:r>
            <w:t>Designed a technical training curriculum focused on expanding research computing skills.</w:t>
          </w:r>
        </w:p>
        <w:p w14:paraId="7DA74BB5" w14:textId="40DE24B3" w:rsidR="000D5A8C" w:rsidRDefault="000D5A8C" w:rsidP="000D5A8C">
          <w:pPr>
            <w:pStyle w:val="NormalWeb"/>
            <w:numPr>
              <w:ilvl w:val="0"/>
              <w:numId w:val="15"/>
            </w:numPr>
            <w:spacing w:before="100" w:beforeAutospacing="1" w:after="100" w:afterAutospacing="1" w:line="240" w:lineRule="auto"/>
          </w:pPr>
          <w:r>
            <w:t>Collaborated with institutional partners to pilot the curriculum through facilitated workshops.</w:t>
          </w:r>
        </w:p>
        <w:p w14:paraId="29EB293E" w14:textId="00666472" w:rsidR="000D5A8C" w:rsidRDefault="000D5A8C" w:rsidP="000D5A8C">
          <w:pPr>
            <w:pStyle w:val="SectionHeading"/>
            <w:pBdr>
              <w:bottom w:val="single" w:sz="4" w:space="1" w:color="auto"/>
            </w:pBdr>
            <w:spacing w:after="0" w:line="240" w:lineRule="auto"/>
            <w:rPr>
              <w:rFonts w:ascii="Times New Roman" w:hAnsi="Times New Roman" w:cs="Times New Roman"/>
              <w:color w:val="404040" w:themeColor="text1" w:themeTint="BF"/>
              <w:sz w:val="28"/>
              <w:szCs w:val="28"/>
            </w:rPr>
          </w:pPr>
          <w:r>
            <w:rPr>
              <w:rFonts w:ascii="Times New Roman" w:hAnsi="Times New Roman" w:cs="Times New Roman"/>
              <w:color w:val="404040" w:themeColor="text1" w:themeTint="BF"/>
              <w:sz w:val="28"/>
              <w:szCs w:val="28"/>
            </w:rPr>
            <w:t>Workshops, Training &amp; Public engagement</w:t>
          </w:r>
        </w:p>
        <w:p w14:paraId="2AD4265C" w14:textId="77777777" w:rsidR="000D5A8C" w:rsidRPr="000D5A8C" w:rsidRDefault="000D5A8C" w:rsidP="000D5A8C">
          <w:pPr>
            <w:numPr>
              <w:ilvl w:val="0"/>
              <w:numId w:val="16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GFDL Graduate School Application Workshop</w:t>
          </w: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(2025): Co-facilitated professional development workshop for summer interns; developed presentation materials and provided individualized feedback.</w:t>
          </w:r>
        </w:p>
        <w:p w14:paraId="27D073A9" w14:textId="77777777" w:rsidR="000D5A8C" w:rsidRPr="000D5A8C" w:rsidRDefault="000D5A8C" w:rsidP="000D5A8C">
          <w:pPr>
            <w:numPr>
              <w:ilvl w:val="0"/>
              <w:numId w:val="16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LEAP Train-the-Trainer Bootcamp</w:t>
          </w: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(2023): Provided instructional and technical support for a two-day climate data science training workshop.</w:t>
          </w:r>
        </w:p>
        <w:p w14:paraId="02F1E4E1" w14:textId="77777777" w:rsidR="000D5A8C" w:rsidRPr="000D5A8C" w:rsidRDefault="000D5A8C" w:rsidP="000D5A8C">
          <w:pPr>
            <w:numPr>
              <w:ilvl w:val="0"/>
              <w:numId w:val="16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NSBP–HGS Mentoring Program</w:t>
          </w: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(2020–2023): Mentored middle and high school students from underrepresented communities in STEM.</w:t>
          </w:r>
        </w:p>
        <w:p w14:paraId="3ED21AFF" w14:textId="4B6AACB4" w:rsidR="000D5A8C" w:rsidRDefault="000D5A8C" w:rsidP="000D5A8C">
          <w:pPr>
            <w:numPr>
              <w:ilvl w:val="0"/>
              <w:numId w:val="16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5A8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Public Panels &amp; Science Outreach</w:t>
          </w:r>
          <w:r w:rsidRPr="000D5A8C">
            <w:rPr>
              <w:rFonts w:ascii="Times New Roman" w:eastAsia="Times New Roman" w:hAnsi="Times New Roman" w:cs="Times New Roman"/>
              <w:sz w:val="24"/>
              <w:szCs w:val="24"/>
            </w:rPr>
            <w:t>: Participated in public discussions on climate science and representation in STEM.</w:t>
          </w:r>
        </w:p>
        <w:p w14:paraId="750786B9" w14:textId="77777777" w:rsidR="001E0B69" w:rsidRPr="00E13892" w:rsidRDefault="001E0B69" w:rsidP="001E0B69">
          <w:pPr>
            <w:pStyle w:val="SectionHeading"/>
            <w:pBdr>
              <w:bottom w:val="single" w:sz="4" w:space="1" w:color="auto"/>
            </w:pBdr>
            <w:spacing w:after="0" w:line="240" w:lineRule="auto"/>
            <w:rPr>
              <w:rFonts w:ascii="Times New Roman" w:hAnsi="Times New Roman" w:cs="Times New Roman"/>
              <w:color w:val="404040" w:themeColor="text1" w:themeTint="BF"/>
              <w:sz w:val="28"/>
              <w:szCs w:val="28"/>
            </w:rPr>
          </w:pPr>
          <w:r>
            <w:rPr>
              <w:rFonts w:ascii="Times New Roman" w:hAnsi="Times New Roman" w:cs="Times New Roman"/>
              <w:color w:val="404040" w:themeColor="text1" w:themeTint="BF"/>
              <w:sz w:val="28"/>
              <w:szCs w:val="28"/>
            </w:rPr>
            <w:t>Research &amp; technical experience</w:t>
          </w:r>
        </w:p>
        <w:p w14:paraId="3CC84FBC" w14:textId="77777777" w:rsidR="001E0B69" w:rsidRDefault="001E0B69" w:rsidP="001E0B69">
          <w:pPr>
            <w:pStyle w:val="Location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Princeton University | Geophysical Fluid Dynamics Laboratory</w:t>
          </w:r>
        </w:p>
        <w:p w14:paraId="6BA7A1C2" w14:textId="43367B6A" w:rsidR="001E0B69" w:rsidRDefault="001E0B69" w:rsidP="001E0B69">
          <w:pPr>
            <w:pStyle w:val="JobTitle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Postdoctoral Research Associate</w:t>
          </w:r>
          <w:r w:rsidRPr="00FD386C">
            <w:rPr>
              <w:rFonts w:ascii="Times New Roman" w:hAnsi="Times New Roman" w:cs="Times New Roman"/>
              <w:b w:val="0"/>
              <w:bCs/>
              <w:sz w:val="24"/>
              <w:szCs w:val="24"/>
            </w:rPr>
            <w:t>, Atmospheric and Oceanic Sciences</w:t>
          </w:r>
          <w:r w:rsidRPr="00ED4B5C"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2024 </w:t>
          </w:r>
          <w:r w:rsidR="00797344">
            <w:rPr>
              <w:rFonts w:ascii="Times New Roman" w:hAnsi="Times New Roman" w:cs="Times New Roman"/>
              <w:sz w:val="24"/>
              <w:szCs w:val="24"/>
            </w:rPr>
            <w:t xml:space="preserve">– 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Present  </w:t>
          </w:r>
        </w:p>
        <w:p w14:paraId="18F56DBD" w14:textId="77777777" w:rsidR="001E0B69" w:rsidRDefault="001E0B69" w:rsidP="001E0B69">
          <w:pPr>
            <w:pStyle w:val="Location"/>
            <w:rPr>
              <w:rFonts w:ascii="Times New Roman" w:hAnsi="Times New Roman" w:cs="Times New Roman"/>
              <w:sz w:val="24"/>
              <w:szCs w:val="24"/>
            </w:rPr>
          </w:pPr>
        </w:p>
        <w:p w14:paraId="1A7FB278" w14:textId="77777777" w:rsidR="001E0B69" w:rsidRDefault="001E0B69" w:rsidP="001E0B69">
          <w:pPr>
            <w:pStyle w:val="Location"/>
            <w:rPr>
              <w:rFonts w:ascii="Times New Roman" w:hAnsi="Times New Roman" w:cs="Times New Roman"/>
              <w:sz w:val="24"/>
              <w:szCs w:val="24"/>
            </w:rPr>
          </w:pPr>
          <w:r w:rsidRPr="00ED4B5C">
            <w:rPr>
              <w:rFonts w:ascii="Times New Roman" w:hAnsi="Times New Roman" w:cs="Times New Roman"/>
              <w:sz w:val="24"/>
              <w:szCs w:val="24"/>
            </w:rPr>
            <w:t>Columbia University Graduate of School of Arts &amp; Science</w:t>
          </w:r>
        </w:p>
        <w:p w14:paraId="2FEE7206" w14:textId="44CCD009" w:rsidR="001E0B69" w:rsidRDefault="001E0B69" w:rsidP="001E0B69">
          <w:pPr>
            <w:pStyle w:val="JobTitle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Graduate Research Assistant (</w:t>
          </w:r>
          <w:r w:rsidRPr="00F32CE9">
            <w:rPr>
              <w:rFonts w:ascii="Times New Roman" w:hAnsi="Times New Roman" w:cs="Times New Roman"/>
              <w:sz w:val="24"/>
              <w:szCs w:val="24"/>
            </w:rPr>
            <w:t>PhD</w:t>
          </w:r>
          <w:r>
            <w:rPr>
              <w:rFonts w:ascii="Times New Roman" w:hAnsi="Times New Roman" w:cs="Times New Roman"/>
              <w:sz w:val="24"/>
              <w:szCs w:val="24"/>
            </w:rPr>
            <w:t>)</w:t>
          </w:r>
          <w:r>
            <w:rPr>
              <w:rFonts w:ascii="Times New Roman" w:hAnsi="Times New Roman" w:cs="Times New Roman"/>
              <w:b w:val="0"/>
              <w:bCs/>
              <w:sz w:val="24"/>
              <w:szCs w:val="24"/>
            </w:rPr>
            <w:t>,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 w:val="0"/>
              <w:sz w:val="24"/>
              <w:szCs w:val="24"/>
            </w:rPr>
            <w:t>Earth and Environmental Sciences</w:t>
          </w:r>
          <w:r w:rsidRPr="00ED4B5C"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2018 – 2024 </w:t>
          </w:r>
        </w:p>
        <w:p w14:paraId="69990E25" w14:textId="77777777" w:rsidR="001E0B69" w:rsidRPr="001E0B69" w:rsidRDefault="001E0B69" w:rsidP="001E0B69">
          <w:pPr>
            <w:numPr>
              <w:ilvl w:val="0"/>
              <w:numId w:val="17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E0B69">
            <w:rPr>
              <w:rFonts w:ascii="Times New Roman" w:eastAsia="Times New Roman" w:hAnsi="Times New Roman" w:cs="Times New Roman"/>
              <w:sz w:val="24"/>
              <w:szCs w:val="24"/>
            </w:rPr>
            <w:t>Conducted research on ocean circulation, marine heatwaves, and climate variability using numerical models and observational datasets.</w:t>
          </w:r>
        </w:p>
        <w:p w14:paraId="2FC08399" w14:textId="77777777" w:rsidR="001E0B69" w:rsidRDefault="001E0B69" w:rsidP="001E0B69">
          <w:pPr>
            <w:numPr>
              <w:ilvl w:val="0"/>
              <w:numId w:val="17"/>
            </w:numPr>
            <w:spacing w:before="100" w:beforeAutospacing="1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E0B69">
            <w:rPr>
              <w:rFonts w:ascii="Times New Roman" w:eastAsia="Times New Roman" w:hAnsi="Times New Roman" w:cs="Times New Roman"/>
              <w:sz w:val="24"/>
              <w:szCs w:val="24"/>
            </w:rPr>
            <w:t>Extensive experience working with large climate datasets and translating results for diverse audiences.</w:t>
          </w:r>
        </w:p>
        <w:p w14:paraId="68B42479" w14:textId="035FADCB" w:rsidR="001E0B69" w:rsidRPr="000D5A8C" w:rsidRDefault="001E0B69" w:rsidP="001E0B69">
          <w:pPr>
            <w:spacing w:after="100" w:afterAutospacing="1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E0B6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(Publications and full research details available upon request or on website.)</w:t>
          </w:r>
        </w:p>
      </w:sdtContent>
    </w:sdt>
    <w:p w14:paraId="6914D052" w14:textId="36CEBFF2" w:rsidR="00351293" w:rsidRPr="00E13892" w:rsidRDefault="00E13892" w:rsidP="00E13892">
      <w:pPr>
        <w:pStyle w:val="SectionHeading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>
        <w:rPr>
          <w:rFonts w:ascii="Times New Roman" w:hAnsi="Times New Roman" w:cs="Times New Roman"/>
          <w:color w:val="404040" w:themeColor="text1" w:themeTint="BF"/>
          <w:sz w:val="28"/>
          <w:szCs w:val="28"/>
        </w:rPr>
        <w:t>Education</w:t>
      </w:r>
    </w:p>
    <w:p w14:paraId="5FB1F50A" w14:textId="63F6F9A8" w:rsidR="00C24A59" w:rsidRDefault="00C24A59" w:rsidP="00C24A59">
      <w:pPr>
        <w:pStyle w:val="Location"/>
        <w:rPr>
          <w:rFonts w:ascii="Times New Roman" w:hAnsi="Times New Roman" w:cs="Times New Roman"/>
          <w:sz w:val="24"/>
          <w:szCs w:val="24"/>
        </w:rPr>
      </w:pPr>
      <w:r w:rsidRPr="00ED4B5C">
        <w:rPr>
          <w:rFonts w:ascii="Times New Roman" w:hAnsi="Times New Roman" w:cs="Times New Roman"/>
          <w:sz w:val="24"/>
          <w:szCs w:val="24"/>
        </w:rPr>
        <w:t>Columbia University Graduate of School of Arts &amp; Science</w:t>
      </w:r>
    </w:p>
    <w:p w14:paraId="420043E1" w14:textId="7D795D5F" w:rsidR="00351293" w:rsidRDefault="00F32CE9">
      <w:pPr>
        <w:pStyle w:val="JobTitle"/>
        <w:rPr>
          <w:rFonts w:ascii="Times New Roman" w:hAnsi="Times New Roman" w:cs="Times New Roman"/>
          <w:sz w:val="24"/>
          <w:szCs w:val="24"/>
        </w:rPr>
      </w:pPr>
      <w:r w:rsidRPr="00F32CE9">
        <w:rPr>
          <w:rFonts w:ascii="Times New Roman" w:hAnsi="Times New Roman" w:cs="Times New Roman"/>
          <w:sz w:val="24"/>
          <w:szCs w:val="24"/>
        </w:rPr>
        <w:t>PhD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>,</w:t>
      </w:r>
      <w:r w:rsidR="00ED4B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</w:rPr>
        <w:t>Earth and Environmental Sciences</w:t>
      </w:r>
      <w:r w:rsidR="00115D44" w:rsidRPr="00ED4B5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2024</w:t>
      </w:r>
      <w:r w:rsidR="006E71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DFCBD1" w14:textId="72338753" w:rsidR="00F32CE9" w:rsidRDefault="002209A2" w:rsidP="00F32CE9">
      <w:pPr>
        <w:pStyle w:val="JobTitle"/>
        <w:ind w:left="720"/>
        <w:rPr>
          <w:rFonts w:ascii="Times New Roman" w:hAnsi="Times New Roman" w:cs="Times New Roman"/>
          <w:b w:val="0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lastRenderedPageBreak/>
        <w:t xml:space="preserve">  </w:t>
      </w:r>
      <w:r w:rsidR="00F32CE9">
        <w:rPr>
          <w:rFonts w:ascii="Times New Roman" w:hAnsi="Times New Roman" w:cs="Times New Roman"/>
          <w:b w:val="0"/>
          <w:bCs/>
          <w:sz w:val="24"/>
          <w:szCs w:val="24"/>
        </w:rPr>
        <w:t xml:space="preserve">Dissertation: </w:t>
      </w:r>
      <w:r w:rsidR="00F32CE9">
        <w:rPr>
          <w:rFonts w:ascii="Times New Roman" w:hAnsi="Times New Roman" w:cs="Times New Roman"/>
          <w:b w:val="0"/>
          <w:bCs/>
          <w:i/>
          <w:iCs/>
          <w:sz w:val="24"/>
          <w:szCs w:val="24"/>
        </w:rPr>
        <w:t>Water mass transformation through the lens</w:t>
      </w:r>
    </w:p>
    <w:p w14:paraId="1BF99D14" w14:textId="3CC6775D" w:rsidR="00F32CE9" w:rsidRDefault="00F32CE9" w:rsidP="00F32CE9">
      <w:pPr>
        <w:pStyle w:val="JobTitle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i/>
          <w:iCs/>
          <w:sz w:val="24"/>
          <w:szCs w:val="24"/>
        </w:rPr>
        <w:t xml:space="preserve">                             of numerical models and observations</w:t>
      </w:r>
    </w:p>
    <w:p w14:paraId="71818108" w14:textId="3DDB7612" w:rsidR="00F32CE9" w:rsidRPr="00F32CE9" w:rsidRDefault="002209A2" w:rsidP="00F32CE9">
      <w:pPr>
        <w:pStyle w:val="JobTitle"/>
        <w:ind w:left="720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</w:t>
      </w:r>
      <w:r w:rsidR="00F32CE9">
        <w:rPr>
          <w:rFonts w:ascii="Times New Roman" w:hAnsi="Times New Roman" w:cs="Times New Roman"/>
          <w:b w:val="0"/>
          <w:bCs/>
          <w:sz w:val="24"/>
          <w:szCs w:val="24"/>
        </w:rPr>
        <w:t>Advisor: Dr. Ryan P. Abernathey</w:t>
      </w:r>
    </w:p>
    <w:p w14:paraId="52684F2C" w14:textId="142C6E36" w:rsidR="00F32CE9" w:rsidRPr="00F32CE9" w:rsidRDefault="00F32CE9">
      <w:pPr>
        <w:pStyle w:val="JobTitle"/>
        <w:rPr>
          <w:rFonts w:ascii="Times New Roman" w:hAnsi="Times New Roman" w:cs="Times New Roman"/>
          <w:sz w:val="24"/>
          <w:szCs w:val="24"/>
        </w:rPr>
      </w:pPr>
      <w:r w:rsidRPr="00F32CE9">
        <w:rPr>
          <w:rFonts w:ascii="Times New Roman" w:hAnsi="Times New Roman" w:cs="Times New Roman"/>
          <w:sz w:val="24"/>
          <w:szCs w:val="24"/>
        </w:rPr>
        <w:t>MPhil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>, Earth and Environmental Sciences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2021</w:t>
      </w:r>
    </w:p>
    <w:p w14:paraId="37DF2D48" w14:textId="0A674DA8" w:rsidR="0069614B" w:rsidRPr="00F32CE9" w:rsidRDefault="0069614B">
      <w:pPr>
        <w:pStyle w:val="JobTitle"/>
        <w:rPr>
          <w:rFonts w:ascii="Times New Roman" w:hAnsi="Times New Roman" w:cs="Times New Roman"/>
          <w:sz w:val="24"/>
          <w:szCs w:val="24"/>
        </w:rPr>
      </w:pPr>
      <w:r w:rsidRPr="00F32CE9">
        <w:rPr>
          <w:rFonts w:ascii="Times New Roman" w:hAnsi="Times New Roman" w:cs="Times New Roman"/>
          <w:sz w:val="24"/>
          <w:szCs w:val="24"/>
        </w:rPr>
        <w:t>M</w:t>
      </w:r>
      <w:r w:rsidR="00F32CE9">
        <w:rPr>
          <w:rFonts w:ascii="Times New Roman" w:hAnsi="Times New Roman" w:cs="Times New Roman"/>
          <w:sz w:val="24"/>
          <w:szCs w:val="24"/>
        </w:rPr>
        <w:t>A</w:t>
      </w:r>
      <w:r w:rsidR="00F32CE9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r w:rsidRPr="0069614B">
        <w:rPr>
          <w:rFonts w:ascii="Times New Roman" w:hAnsi="Times New Roman" w:cs="Times New Roman"/>
          <w:b w:val="0"/>
          <w:bCs/>
          <w:sz w:val="24"/>
          <w:szCs w:val="24"/>
        </w:rPr>
        <w:t>Earth and Environmental Sciences</w:t>
      </w:r>
      <w:r w:rsidR="00F32CE9">
        <w:rPr>
          <w:rFonts w:ascii="Times New Roman" w:hAnsi="Times New Roman" w:cs="Times New Roman"/>
          <w:b w:val="0"/>
          <w:bCs/>
          <w:sz w:val="24"/>
          <w:szCs w:val="24"/>
        </w:rPr>
        <w:tab/>
      </w:r>
      <w:r w:rsidR="00F32CE9">
        <w:rPr>
          <w:rFonts w:ascii="Times New Roman" w:hAnsi="Times New Roman" w:cs="Times New Roman"/>
          <w:sz w:val="24"/>
          <w:szCs w:val="24"/>
        </w:rPr>
        <w:t>2020</w:t>
      </w:r>
    </w:p>
    <w:p w14:paraId="0AF458E7" w14:textId="5B0349C4" w:rsidR="006E7113" w:rsidRDefault="006E7113" w:rsidP="006E7113">
      <w:pPr>
        <w:pStyle w:val="Location"/>
        <w:rPr>
          <w:rFonts w:ascii="Times New Roman" w:hAnsi="Times New Roman" w:cs="Times New Roman"/>
          <w:sz w:val="24"/>
          <w:szCs w:val="24"/>
        </w:rPr>
      </w:pPr>
    </w:p>
    <w:p w14:paraId="0255CCA3" w14:textId="58522705" w:rsidR="00C24A59" w:rsidRPr="00C24A59" w:rsidRDefault="00C24A59" w:rsidP="00C24A59">
      <w:pPr>
        <w:pStyle w:val="Loca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Columbia University School of Professional Studies</w:t>
      </w:r>
    </w:p>
    <w:p w14:paraId="1F38DE3D" w14:textId="101D4468" w:rsidR="000B3C16" w:rsidRDefault="006E7113" w:rsidP="00C24A59">
      <w:pPr>
        <w:pStyle w:val="Location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Postbaccalaureate Student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2017 – 2018</w:t>
      </w:r>
    </w:p>
    <w:p w14:paraId="4DD611A3" w14:textId="77777777" w:rsidR="00C24A59" w:rsidRPr="00C24A59" w:rsidRDefault="00C24A59" w:rsidP="00C24A59">
      <w:pPr>
        <w:pStyle w:val="Location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29948" w14:textId="77777777" w:rsidR="00351293" w:rsidRPr="00ED4B5C" w:rsidRDefault="000B3C16">
      <w:pPr>
        <w:pStyle w:val="Location"/>
        <w:rPr>
          <w:rFonts w:ascii="Times New Roman" w:hAnsi="Times New Roman" w:cs="Times New Roman"/>
          <w:sz w:val="24"/>
          <w:szCs w:val="24"/>
        </w:rPr>
      </w:pPr>
      <w:r w:rsidRPr="00ED4B5C">
        <w:rPr>
          <w:rFonts w:ascii="Times New Roman" w:hAnsi="Times New Roman" w:cs="Times New Roman"/>
          <w:sz w:val="24"/>
          <w:szCs w:val="24"/>
        </w:rPr>
        <w:t>Boston University</w:t>
      </w:r>
    </w:p>
    <w:p w14:paraId="55AF582A" w14:textId="0CF160BC" w:rsidR="00351293" w:rsidRPr="00ED4B5C" w:rsidRDefault="000B3C16" w:rsidP="00E13892">
      <w:pPr>
        <w:pStyle w:val="JobTitle"/>
        <w:rPr>
          <w:rFonts w:ascii="Times New Roman" w:hAnsi="Times New Roman" w:cs="Times New Roman"/>
          <w:sz w:val="24"/>
          <w:szCs w:val="24"/>
        </w:rPr>
      </w:pPr>
      <w:r w:rsidRPr="00ED4B5C">
        <w:rPr>
          <w:rFonts w:ascii="Times New Roman" w:hAnsi="Times New Roman" w:cs="Times New Roman"/>
          <w:sz w:val="24"/>
          <w:szCs w:val="24"/>
        </w:rPr>
        <w:t>B.A., Environmental Sciences &amp; Wildlife</w:t>
      </w:r>
      <w:r w:rsidR="00ED4B5C">
        <w:rPr>
          <w:rFonts w:ascii="Times New Roman" w:hAnsi="Times New Roman" w:cs="Times New Roman"/>
          <w:sz w:val="24"/>
          <w:szCs w:val="24"/>
        </w:rPr>
        <w:t>-</w:t>
      </w:r>
      <w:r w:rsidRPr="00ED4B5C">
        <w:rPr>
          <w:rFonts w:ascii="Times New Roman" w:hAnsi="Times New Roman" w:cs="Times New Roman"/>
          <w:sz w:val="24"/>
          <w:szCs w:val="24"/>
        </w:rPr>
        <w:t xml:space="preserve"> Ecology/Management</w:t>
      </w:r>
      <w:r w:rsidR="00115D44" w:rsidRPr="00ED4B5C">
        <w:rPr>
          <w:rFonts w:ascii="Times New Roman" w:hAnsi="Times New Roman" w:cs="Times New Roman"/>
          <w:sz w:val="24"/>
          <w:szCs w:val="24"/>
        </w:rPr>
        <w:tab/>
      </w:r>
      <w:r w:rsidRPr="00ED4B5C">
        <w:rPr>
          <w:rFonts w:ascii="Times New Roman" w:hAnsi="Times New Roman" w:cs="Times New Roman"/>
          <w:sz w:val="24"/>
          <w:szCs w:val="24"/>
        </w:rPr>
        <w:t>2012</w:t>
      </w:r>
      <w:r w:rsidR="006E7113">
        <w:rPr>
          <w:rFonts w:ascii="Times New Roman" w:hAnsi="Times New Roman" w:cs="Times New Roman"/>
          <w:sz w:val="24"/>
          <w:szCs w:val="24"/>
        </w:rPr>
        <w:t xml:space="preserve"> – </w:t>
      </w:r>
      <w:r w:rsidRPr="00ED4B5C">
        <w:rPr>
          <w:rFonts w:ascii="Times New Roman" w:hAnsi="Times New Roman" w:cs="Times New Roman"/>
          <w:sz w:val="24"/>
          <w:szCs w:val="24"/>
        </w:rPr>
        <w:t>2016</w:t>
      </w:r>
    </w:p>
    <w:p w14:paraId="42D62A82" w14:textId="623DB33A" w:rsidR="00351293" w:rsidRDefault="000B3C16" w:rsidP="000B3C16">
      <w:pPr>
        <w:pStyle w:val="SpaceAfter"/>
        <w:rPr>
          <w:rFonts w:ascii="Times New Roman" w:hAnsi="Times New Roman" w:cs="Times New Roman"/>
          <w:bCs/>
          <w:sz w:val="24"/>
          <w:szCs w:val="24"/>
        </w:rPr>
      </w:pPr>
      <w:r w:rsidRPr="00ED4B5C">
        <w:rPr>
          <w:rFonts w:ascii="Times New Roman" w:hAnsi="Times New Roman" w:cs="Times New Roman"/>
          <w:sz w:val="24"/>
          <w:szCs w:val="24"/>
        </w:rPr>
        <w:t>Thesis: “</w:t>
      </w:r>
      <w:r w:rsidRPr="00ED4B5C">
        <w:rPr>
          <w:rFonts w:ascii="Times New Roman" w:hAnsi="Times New Roman" w:cs="Times New Roman"/>
          <w:bCs/>
          <w:sz w:val="24"/>
          <w:szCs w:val="24"/>
        </w:rPr>
        <w:t>Feeding Behavior of African Elephants (</w:t>
      </w:r>
      <w:r w:rsidRPr="00ED4B5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Loxodonta </w:t>
      </w:r>
      <w:proofErr w:type="spellStart"/>
      <w:r w:rsidRPr="00ED4B5C">
        <w:rPr>
          <w:rFonts w:ascii="Times New Roman" w:hAnsi="Times New Roman" w:cs="Times New Roman"/>
          <w:bCs/>
          <w:i/>
          <w:iCs/>
          <w:sz w:val="24"/>
          <w:szCs w:val="24"/>
        </w:rPr>
        <w:t>africana</w:t>
      </w:r>
      <w:proofErr w:type="spellEnd"/>
      <w:r w:rsidRPr="00ED4B5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 </w:t>
      </w:r>
      <w:r w:rsidRPr="00ED4B5C">
        <w:rPr>
          <w:rFonts w:ascii="Times New Roman" w:hAnsi="Times New Roman" w:cs="Times New Roman"/>
          <w:bCs/>
          <w:sz w:val="24"/>
          <w:szCs w:val="24"/>
        </w:rPr>
        <w:t xml:space="preserve">in </w:t>
      </w:r>
      <w:proofErr w:type="spellStart"/>
      <w:r w:rsidRPr="00ED4B5C">
        <w:rPr>
          <w:rFonts w:ascii="Times New Roman" w:hAnsi="Times New Roman" w:cs="Times New Roman"/>
          <w:bCs/>
          <w:sz w:val="24"/>
          <w:szCs w:val="24"/>
        </w:rPr>
        <w:t>Tarangire</w:t>
      </w:r>
      <w:proofErr w:type="spellEnd"/>
      <w:r w:rsidRPr="00ED4B5C">
        <w:rPr>
          <w:rFonts w:ascii="Times New Roman" w:hAnsi="Times New Roman" w:cs="Times New Roman"/>
          <w:bCs/>
          <w:sz w:val="24"/>
          <w:szCs w:val="24"/>
        </w:rPr>
        <w:t>-Manyara ecosystem”</w:t>
      </w:r>
    </w:p>
    <w:p w14:paraId="4914175F" w14:textId="23B23CF2" w:rsidR="00F54B06" w:rsidRPr="00F54B06" w:rsidRDefault="00A4733A" w:rsidP="00E13892">
      <w:pPr>
        <w:pStyle w:val="SectionHeading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>
        <w:rPr>
          <w:rFonts w:ascii="Times New Roman" w:hAnsi="Times New Roman" w:cs="Times New Roman"/>
          <w:color w:val="404040" w:themeColor="text1" w:themeTint="BF"/>
          <w:sz w:val="28"/>
          <w:szCs w:val="28"/>
        </w:rPr>
        <w:t>Publications</w:t>
      </w:r>
    </w:p>
    <w:p w14:paraId="447A8ED5" w14:textId="77777777" w:rsidR="00FD386C" w:rsidRDefault="00FD386C" w:rsidP="00FD386C">
      <w:pPr>
        <w:pStyle w:val="JobTitle"/>
        <w:rPr>
          <w:rFonts w:ascii="Times New Roman" w:hAnsi="Times New Roman" w:cs="Times New Roman"/>
          <w:b w:val="0"/>
          <w:i/>
          <w:iCs/>
          <w:sz w:val="24"/>
          <w:szCs w:val="24"/>
        </w:rPr>
      </w:pPr>
      <w:r w:rsidRPr="00F54B06">
        <w:rPr>
          <w:rFonts w:ascii="Times New Roman" w:hAnsi="Times New Roman" w:cs="Times New Roman"/>
          <w:bCs/>
          <w:sz w:val="24"/>
          <w:szCs w:val="24"/>
        </w:rPr>
        <w:t>Bailey, S. T.</w:t>
      </w:r>
      <w:r w:rsidRPr="00F54B06">
        <w:rPr>
          <w:rFonts w:ascii="Times New Roman" w:hAnsi="Times New Roman" w:cs="Times New Roman"/>
          <w:b w:val="0"/>
          <w:sz w:val="24"/>
          <w:szCs w:val="24"/>
        </w:rPr>
        <w:t xml:space="preserve">, Jones, C. S., Abernathey, R. P.: </w:t>
      </w:r>
      <w:r w:rsidRPr="0069614B">
        <w:rPr>
          <w:rFonts w:ascii="Times New Roman" w:hAnsi="Times New Roman" w:cs="Times New Roman"/>
          <w:b w:val="0"/>
          <w:sz w:val="24"/>
          <w:szCs w:val="24"/>
        </w:rPr>
        <w:t xml:space="preserve">North Atlantic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Subtropical </w:t>
      </w:r>
      <w:r w:rsidRPr="0069614B">
        <w:rPr>
          <w:rFonts w:ascii="Times New Roman" w:hAnsi="Times New Roman" w:cs="Times New Roman"/>
          <w:b w:val="0"/>
          <w:sz w:val="24"/>
          <w:szCs w:val="24"/>
        </w:rPr>
        <w:t>Mode Water transformation by near surface eddy mixing in high resolution climate models</w:t>
      </w:r>
      <w:r w:rsidRPr="00F54B06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b w:val="0"/>
          <w:i/>
          <w:iCs/>
          <w:sz w:val="24"/>
          <w:szCs w:val="24"/>
        </w:rPr>
        <w:t xml:space="preserve">In </w:t>
      </w:r>
    </w:p>
    <w:p w14:paraId="2CC66470" w14:textId="77777777" w:rsidR="00FD386C" w:rsidRDefault="00FD386C" w:rsidP="00FD386C">
      <w:pPr>
        <w:pStyle w:val="JobTitle"/>
        <w:spacing w:after="24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i/>
          <w:iCs/>
          <w:sz w:val="24"/>
          <w:szCs w:val="24"/>
        </w:rPr>
        <w:t>preparation for the Journal of Geophysical Research</w:t>
      </w:r>
      <w:r w:rsidRPr="00F54B06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77058BC1" w14:textId="77777777" w:rsidR="00FD386C" w:rsidRPr="00FD386C" w:rsidRDefault="00FD386C" w:rsidP="00FD386C">
      <w:pPr>
        <w:pStyle w:val="JobTitle"/>
        <w:rPr>
          <w:rFonts w:ascii="Times New Roman" w:hAnsi="Times New Roman" w:cs="Times New Roman"/>
          <w:b w:val="0"/>
          <w:sz w:val="24"/>
          <w:szCs w:val="24"/>
        </w:rPr>
      </w:pPr>
      <w:r w:rsidRPr="00FD386C">
        <w:rPr>
          <w:rFonts w:ascii="Times New Roman" w:hAnsi="Times New Roman" w:cs="Times New Roman"/>
          <w:bCs/>
          <w:sz w:val="24"/>
          <w:szCs w:val="24"/>
        </w:rPr>
        <w:t xml:space="preserve">Bailey, S. </w:t>
      </w:r>
      <w:proofErr w:type="gramStart"/>
      <w:r w:rsidRPr="00FD386C">
        <w:rPr>
          <w:rFonts w:ascii="Times New Roman" w:hAnsi="Times New Roman" w:cs="Times New Roman"/>
          <w:bCs/>
          <w:sz w:val="24"/>
          <w:szCs w:val="24"/>
        </w:rPr>
        <w:t>T. </w:t>
      </w:r>
      <w:r w:rsidRPr="00FD386C">
        <w:rPr>
          <w:rFonts w:ascii="Times New Roman" w:hAnsi="Times New Roman" w:cs="Times New Roman"/>
          <w:b w:val="0"/>
          <w:sz w:val="24"/>
          <w:szCs w:val="24"/>
        </w:rPr>
        <w:t>,</w:t>
      </w:r>
      <w:proofErr w:type="gramEnd"/>
      <w:r w:rsidRPr="00FD386C">
        <w:rPr>
          <w:rFonts w:ascii="Times New Roman" w:hAnsi="Times New Roman" w:cs="Times New Roman"/>
          <w:b w:val="0"/>
          <w:sz w:val="24"/>
          <w:szCs w:val="24"/>
        </w:rPr>
        <w:t xml:space="preserve"> Drake, H. F., </w:t>
      </w:r>
      <w:proofErr w:type="spellStart"/>
      <w:r w:rsidRPr="00FD386C">
        <w:rPr>
          <w:rFonts w:ascii="Times New Roman" w:hAnsi="Times New Roman" w:cs="Times New Roman"/>
          <w:b w:val="0"/>
          <w:sz w:val="24"/>
          <w:szCs w:val="24"/>
        </w:rPr>
        <w:t>Gruenburg</w:t>
      </w:r>
      <w:proofErr w:type="spellEnd"/>
      <w:r w:rsidRPr="00FD386C">
        <w:rPr>
          <w:rFonts w:ascii="Times New Roman" w:hAnsi="Times New Roman" w:cs="Times New Roman"/>
          <w:b w:val="0"/>
          <w:sz w:val="24"/>
          <w:szCs w:val="24"/>
        </w:rPr>
        <w:t>, L. K., Abernathey, R. P., &amp; Torres, M. I. (2025). The thermodynamics of the 2023 Gulf of Mexico Marine heatwave. Geophysical Research Letters, 52, e2024GL111768, </w:t>
      </w:r>
      <w:hyperlink r:id="rId10" w:tgtFrame="_blank" w:history="1">
        <w:r w:rsidRPr="00FD386C">
          <w:rPr>
            <w:rStyle w:val="Hyperlink"/>
            <w:rFonts w:ascii="Times New Roman" w:hAnsi="Times New Roman" w:cs="Times New Roman"/>
            <w:b w:val="0"/>
            <w:sz w:val="24"/>
            <w:szCs w:val="24"/>
          </w:rPr>
          <w:t>https://doi.org/10.1029/2024GL111768, 2025 </w:t>
        </w:r>
      </w:hyperlink>
      <w:r w:rsidRPr="00FD386C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11E37D67" w14:textId="77777777" w:rsidR="00FD386C" w:rsidRDefault="00FD386C" w:rsidP="00FD386C">
      <w:pPr>
        <w:pStyle w:val="JobTitle"/>
        <w:ind w:left="0"/>
        <w:rPr>
          <w:rFonts w:ascii="Times New Roman" w:hAnsi="Times New Roman" w:cs="Times New Roman"/>
          <w:bCs/>
          <w:sz w:val="24"/>
          <w:szCs w:val="24"/>
        </w:rPr>
      </w:pPr>
    </w:p>
    <w:p w14:paraId="4DD26664" w14:textId="729F0759" w:rsidR="00E6197D" w:rsidRDefault="00F54B06" w:rsidP="00E6197D">
      <w:pPr>
        <w:pStyle w:val="JobTitle"/>
        <w:spacing w:after="240"/>
        <w:rPr>
          <w:rFonts w:ascii="Times New Roman" w:hAnsi="Times New Roman" w:cs="Times New Roman"/>
          <w:b w:val="0"/>
          <w:sz w:val="24"/>
          <w:szCs w:val="24"/>
        </w:rPr>
      </w:pPr>
      <w:r w:rsidRPr="00F54B06">
        <w:rPr>
          <w:rFonts w:ascii="Times New Roman" w:hAnsi="Times New Roman" w:cs="Times New Roman"/>
          <w:bCs/>
          <w:sz w:val="24"/>
          <w:szCs w:val="24"/>
        </w:rPr>
        <w:t>Bailey, S. T.</w:t>
      </w:r>
      <w:r w:rsidRPr="00F54B06">
        <w:rPr>
          <w:rFonts w:ascii="Times New Roman" w:hAnsi="Times New Roman" w:cs="Times New Roman"/>
          <w:b w:val="0"/>
          <w:sz w:val="24"/>
          <w:szCs w:val="24"/>
        </w:rPr>
        <w:t xml:space="preserve">, Jones, C. S., Abernathey, R. P., Gordon, A. L., and Yuan, X.: Water mass transformation variability in the Weddell Sea in ocean </w:t>
      </w:r>
      <w:proofErr w:type="spellStart"/>
      <w:r w:rsidRPr="00F54B06">
        <w:rPr>
          <w:rFonts w:ascii="Times New Roman" w:hAnsi="Times New Roman" w:cs="Times New Roman"/>
          <w:b w:val="0"/>
          <w:sz w:val="24"/>
          <w:szCs w:val="24"/>
        </w:rPr>
        <w:t>reanalyses</w:t>
      </w:r>
      <w:proofErr w:type="spellEnd"/>
      <w:r w:rsidRPr="00F54B06">
        <w:rPr>
          <w:rFonts w:ascii="Times New Roman" w:hAnsi="Times New Roman" w:cs="Times New Roman"/>
          <w:b w:val="0"/>
          <w:sz w:val="24"/>
          <w:szCs w:val="24"/>
        </w:rPr>
        <w:t xml:space="preserve">, Ocean Sci., 19, 381–402, </w:t>
      </w:r>
      <w:hyperlink r:id="rId11" w:history="1">
        <w:r w:rsidRPr="00FD386C">
          <w:rPr>
            <w:rStyle w:val="Hyperlink"/>
            <w:rFonts w:ascii="Times New Roman" w:hAnsi="Times New Roman" w:cs="Times New Roman"/>
            <w:b w:val="0"/>
            <w:sz w:val="24"/>
            <w:szCs w:val="24"/>
          </w:rPr>
          <w:t>https://doi.org/10.5194/os-19-381-2023</w:t>
        </w:r>
      </w:hyperlink>
      <w:r w:rsidRPr="00F54B06">
        <w:rPr>
          <w:rFonts w:ascii="Times New Roman" w:hAnsi="Times New Roman" w:cs="Times New Roman"/>
          <w:b w:val="0"/>
          <w:sz w:val="24"/>
          <w:szCs w:val="24"/>
        </w:rPr>
        <w:t>, 2023.</w:t>
      </w:r>
    </w:p>
    <w:p w14:paraId="0B129823" w14:textId="3A54F1A8" w:rsidR="00536534" w:rsidRPr="001E0B69" w:rsidRDefault="00E6197D" w:rsidP="001E0B69">
      <w:pPr>
        <w:pStyle w:val="JobTitle"/>
        <w:ind w:left="7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i/>
          <w:iCs/>
          <w:sz w:val="24"/>
          <w:szCs w:val="24"/>
        </w:rPr>
        <w:t xml:space="preserve">Professional </w:t>
      </w:r>
      <w:r w:rsidRPr="00E6197D">
        <w:rPr>
          <w:rFonts w:ascii="Times New Roman" w:hAnsi="Times New Roman" w:cs="Times New Roman"/>
          <w:b w:val="0"/>
          <w:i/>
          <w:iCs/>
          <w:sz w:val="24"/>
          <w:szCs w:val="24"/>
        </w:rPr>
        <w:t>Feature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Pr="00E6197D">
        <w:rPr>
          <w:rFonts w:ascii="Times New Roman" w:hAnsi="Times New Roman" w:cs="Times New Roman"/>
          <w:b w:val="0"/>
          <w:sz w:val="24"/>
          <w:szCs w:val="24"/>
        </w:rPr>
        <w:t>ArcGIS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hyperlink r:id="rId12" w:history="1">
        <w:proofErr w:type="spellStart"/>
        <w:r w:rsidRPr="00E6197D">
          <w:rPr>
            <w:rStyle w:val="Hyperlink"/>
            <w:rFonts w:ascii="Times New Roman" w:hAnsi="Times New Roman" w:cs="Times New Roman"/>
            <w:b w:val="0"/>
            <w:sz w:val="24"/>
            <w:szCs w:val="24"/>
          </w:rPr>
          <w:t>StoryMap</w:t>
        </w:r>
        <w:proofErr w:type="spellEnd"/>
      </w:hyperlink>
      <w:r>
        <w:rPr>
          <w:rFonts w:ascii="Times New Roman" w:hAnsi="Times New Roman" w:cs="Times New Roman"/>
          <w:b w:val="0"/>
          <w:sz w:val="24"/>
          <w:szCs w:val="24"/>
        </w:rPr>
        <w:t xml:space="preserve"> featured on </w:t>
      </w:r>
      <w:r w:rsidRPr="00E6197D">
        <w:rPr>
          <w:rFonts w:ascii="Times New Roman" w:hAnsi="Times New Roman" w:cs="Times New Roman"/>
          <w:b w:val="0"/>
          <w:i/>
          <w:iCs/>
          <w:sz w:val="24"/>
          <w:szCs w:val="24"/>
        </w:rPr>
        <w:t>Estimating the Circulation and Climate of the Ocean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group’s </w:t>
      </w:r>
      <w:hyperlink r:id="rId13" w:history="1">
        <w:r w:rsidRPr="00E6197D">
          <w:rPr>
            <w:rStyle w:val="Hyperlink"/>
            <w:rFonts w:ascii="Times New Roman" w:hAnsi="Times New Roman" w:cs="Times New Roman"/>
            <w:b w:val="0"/>
            <w:sz w:val="24"/>
            <w:szCs w:val="24"/>
          </w:rPr>
          <w:t>Featured Publications</w:t>
        </w:r>
      </w:hyperlink>
      <w:r>
        <w:rPr>
          <w:rFonts w:ascii="Times New Roman" w:hAnsi="Times New Roman" w:cs="Times New Roman"/>
          <w:b w:val="0"/>
          <w:sz w:val="24"/>
          <w:szCs w:val="24"/>
        </w:rPr>
        <w:t xml:space="preserve"> page. Highlights work from </w:t>
      </w:r>
      <w:r>
        <w:rPr>
          <w:rFonts w:ascii="Times New Roman" w:hAnsi="Times New Roman" w:cs="Times New Roman"/>
          <w:bCs/>
          <w:sz w:val="24"/>
          <w:szCs w:val="24"/>
        </w:rPr>
        <w:t>Bailey, S.T., et al., 2023</w:t>
      </w:r>
      <w:r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086690D5" w14:textId="3E605BF2" w:rsidR="00A4733A" w:rsidRPr="002C48DC" w:rsidRDefault="001E0B69" w:rsidP="00E13892">
      <w:pPr>
        <w:pStyle w:val="SectionHeading"/>
        <w:pBdr>
          <w:bottom w:val="single" w:sz="4" w:space="1" w:color="auto"/>
        </w:pBd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>
        <w:rPr>
          <w:rFonts w:ascii="Times New Roman" w:hAnsi="Times New Roman" w:cs="Times New Roman"/>
          <w:color w:val="404040" w:themeColor="text1" w:themeTint="BF"/>
          <w:sz w:val="28"/>
          <w:szCs w:val="28"/>
        </w:rPr>
        <w:t>Core</w:t>
      </w:r>
      <w:r w:rsidR="00A4733A" w:rsidRPr="002C48DC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skills</w:t>
      </w:r>
    </w:p>
    <w:p w14:paraId="239C90B6" w14:textId="4C6695D7" w:rsidR="00351293" w:rsidRPr="00ED4B5C" w:rsidRDefault="001E0B69" w:rsidP="001E0B69">
      <w:pPr>
        <w:pStyle w:val="NormalBodyText"/>
        <w:rPr>
          <w:rFonts w:ascii="Times New Roman" w:hAnsi="Times New Roman" w:cs="Times New Roman"/>
          <w:sz w:val="24"/>
          <w:szCs w:val="24"/>
        </w:rPr>
      </w:pPr>
      <w:r w:rsidRPr="001E0B69">
        <w:rPr>
          <w:rFonts w:ascii="Times New Roman" w:hAnsi="Times New Roman" w:cs="Times New Roman"/>
          <w:sz w:val="24"/>
          <w:szCs w:val="24"/>
        </w:rPr>
        <w:t xml:space="preserve">Curriculum design · Learning experience design · Climate &amp; ocean science communication · Workshop facilitation · Program evaluation · Python-based data analysis · Virtual instruction · Instructional technology (Zoom, LMS, </w:t>
      </w:r>
      <w:proofErr w:type="spellStart"/>
      <w:r w:rsidRPr="001E0B69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1E0B69">
        <w:rPr>
          <w:rFonts w:ascii="Times New Roman" w:hAnsi="Times New Roman" w:cs="Times New Roman"/>
          <w:sz w:val="24"/>
          <w:szCs w:val="24"/>
        </w:rPr>
        <w:t xml:space="preserve">, Google </w:t>
      </w:r>
      <w:proofErr w:type="spellStart"/>
      <w:r w:rsidRPr="001E0B69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1E0B69">
        <w:rPr>
          <w:rFonts w:ascii="Times New Roman" w:hAnsi="Times New Roman" w:cs="Times New Roman"/>
          <w:sz w:val="24"/>
          <w:szCs w:val="24"/>
        </w:rPr>
        <w:t>)</w:t>
      </w:r>
    </w:p>
    <w:sectPr w:rsidR="00351293" w:rsidRPr="00ED4B5C">
      <w:headerReference w:type="default" r:id="rId14"/>
      <w:pgSz w:w="12240" w:h="15840"/>
      <w:pgMar w:top="1440" w:right="108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B9A06" w14:textId="77777777" w:rsidR="007A4B78" w:rsidRDefault="007A4B78">
      <w:pPr>
        <w:spacing w:line="240" w:lineRule="auto"/>
      </w:pPr>
      <w:r>
        <w:separator/>
      </w:r>
    </w:p>
  </w:endnote>
  <w:endnote w:type="continuationSeparator" w:id="0">
    <w:p w14:paraId="4B284813" w14:textId="77777777" w:rsidR="007A4B78" w:rsidRDefault="007A4B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0E80" w14:textId="77777777" w:rsidR="007A4B78" w:rsidRDefault="007A4B78">
      <w:pPr>
        <w:spacing w:line="240" w:lineRule="auto"/>
      </w:pPr>
      <w:r>
        <w:separator/>
      </w:r>
    </w:p>
  </w:footnote>
  <w:footnote w:type="continuationSeparator" w:id="0">
    <w:p w14:paraId="20AA5073" w14:textId="77777777" w:rsidR="007A4B78" w:rsidRDefault="007A4B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8BC1" w14:textId="4BB1ABD4" w:rsidR="00351293" w:rsidRDefault="004A108D">
    <w:pPr>
      <w:pStyle w:val="YourName"/>
    </w:pPr>
    <w:sdt>
      <w:sdtPr>
        <w:alias w:val="Your name:"/>
        <w:tag w:val="Your name:"/>
        <w:id w:val="1763177383"/>
        <w:placeholder>
          <w:docPart w:val="F3D60DAB1C0FB24E8CE33B46C304FE9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15:appearance w15:val="hidden"/>
        <w:text/>
      </w:sdtPr>
      <w:sdtEndPr/>
      <w:sdtContent>
        <w:r w:rsidR="00E0279B">
          <w:t>Shanice T. bailey</w:t>
        </w:r>
      </w:sdtContent>
    </w:sdt>
    <w:r w:rsidR="00115D44">
      <w:tab/>
      <w:t xml:space="preserve">Page </w:t>
    </w:r>
    <w:r w:rsidR="00115D44">
      <w:rPr>
        <w:noProof/>
      </w:rPr>
      <w:fldChar w:fldCharType="begin"/>
    </w:r>
    <w:r w:rsidR="00115D44">
      <w:rPr>
        <w:noProof/>
      </w:rPr>
      <w:instrText xml:space="preserve"> PAGE   \* MERGEFORMAT </w:instrText>
    </w:r>
    <w:r w:rsidR="00115D44">
      <w:rPr>
        <w:noProof/>
      </w:rPr>
      <w:fldChar w:fldCharType="separate"/>
    </w:r>
    <w:r w:rsidR="00992C80">
      <w:rPr>
        <w:noProof/>
      </w:rPr>
      <w:t>2</w:t>
    </w:r>
    <w:r w:rsidR="00115D4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71038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FEB1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9045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48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6AE67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4E35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EAC0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4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CE8EC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9EFD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81F34"/>
    <w:multiLevelType w:val="multilevel"/>
    <w:tmpl w:val="6D5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259E5"/>
    <w:multiLevelType w:val="multilevel"/>
    <w:tmpl w:val="F90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848C3"/>
    <w:multiLevelType w:val="multilevel"/>
    <w:tmpl w:val="46C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426C2"/>
    <w:multiLevelType w:val="multilevel"/>
    <w:tmpl w:val="2C80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F021A"/>
    <w:multiLevelType w:val="multilevel"/>
    <w:tmpl w:val="953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C5298"/>
    <w:multiLevelType w:val="multilevel"/>
    <w:tmpl w:val="A2F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C1F8F"/>
    <w:multiLevelType w:val="multilevel"/>
    <w:tmpl w:val="CEEA73FE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6BAC"/>
    <w:multiLevelType w:val="multilevel"/>
    <w:tmpl w:val="EBB8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698139">
    <w:abstractNumId w:val="9"/>
  </w:num>
  <w:num w:numId="2" w16cid:durableId="1880822273">
    <w:abstractNumId w:val="8"/>
  </w:num>
  <w:num w:numId="3" w16cid:durableId="1598322320">
    <w:abstractNumId w:val="7"/>
  </w:num>
  <w:num w:numId="4" w16cid:durableId="938366844">
    <w:abstractNumId w:val="3"/>
  </w:num>
  <w:num w:numId="5" w16cid:durableId="1348168756">
    <w:abstractNumId w:val="6"/>
  </w:num>
  <w:num w:numId="6" w16cid:durableId="1930195862">
    <w:abstractNumId w:val="5"/>
  </w:num>
  <w:num w:numId="7" w16cid:durableId="1916351068">
    <w:abstractNumId w:val="4"/>
  </w:num>
  <w:num w:numId="8" w16cid:durableId="1048381438">
    <w:abstractNumId w:val="2"/>
  </w:num>
  <w:num w:numId="9" w16cid:durableId="1277368284">
    <w:abstractNumId w:val="1"/>
  </w:num>
  <w:num w:numId="10" w16cid:durableId="473982765">
    <w:abstractNumId w:val="0"/>
  </w:num>
  <w:num w:numId="11" w16cid:durableId="1717243413">
    <w:abstractNumId w:val="15"/>
  </w:num>
  <w:num w:numId="12" w16cid:durableId="1589148989">
    <w:abstractNumId w:val="10"/>
  </w:num>
  <w:num w:numId="13" w16cid:durableId="1699547828">
    <w:abstractNumId w:val="12"/>
  </w:num>
  <w:num w:numId="14" w16cid:durableId="1754618991">
    <w:abstractNumId w:val="13"/>
  </w:num>
  <w:num w:numId="15" w16cid:durableId="1306737804">
    <w:abstractNumId w:val="11"/>
  </w:num>
  <w:num w:numId="16" w16cid:durableId="2112701237">
    <w:abstractNumId w:val="14"/>
  </w:num>
  <w:num w:numId="17" w16cid:durableId="1402753870">
    <w:abstractNumId w:val="17"/>
  </w:num>
  <w:num w:numId="18" w16cid:durableId="15397055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attachedTemplate r:id="rId1"/>
  <w:defaultTabStop w:val="720"/>
  <w:drawingGridHorizontalSpacing w:val="8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16"/>
    <w:rsid w:val="00025429"/>
    <w:rsid w:val="00032A20"/>
    <w:rsid w:val="00046A6B"/>
    <w:rsid w:val="000473E6"/>
    <w:rsid w:val="00054F73"/>
    <w:rsid w:val="00075FA2"/>
    <w:rsid w:val="00082DD9"/>
    <w:rsid w:val="000963B7"/>
    <w:rsid w:val="00097B35"/>
    <w:rsid w:val="000B3C16"/>
    <w:rsid w:val="000D5A8C"/>
    <w:rsid w:val="000D5D58"/>
    <w:rsid w:val="000F57D4"/>
    <w:rsid w:val="000F5CFC"/>
    <w:rsid w:val="000F5DC0"/>
    <w:rsid w:val="000F7C99"/>
    <w:rsid w:val="0011543F"/>
    <w:rsid w:val="00115D44"/>
    <w:rsid w:val="001219C5"/>
    <w:rsid w:val="0013007D"/>
    <w:rsid w:val="001366D7"/>
    <w:rsid w:val="00176D57"/>
    <w:rsid w:val="0018773E"/>
    <w:rsid w:val="00194CBB"/>
    <w:rsid w:val="001B3252"/>
    <w:rsid w:val="001D7482"/>
    <w:rsid w:val="001E0B69"/>
    <w:rsid w:val="001E6FD8"/>
    <w:rsid w:val="002209A2"/>
    <w:rsid w:val="00232278"/>
    <w:rsid w:val="00251344"/>
    <w:rsid w:val="00260DF7"/>
    <w:rsid w:val="00263262"/>
    <w:rsid w:val="002651EF"/>
    <w:rsid w:val="00271CC1"/>
    <w:rsid w:val="00293A18"/>
    <w:rsid w:val="00294E71"/>
    <w:rsid w:val="002C1A5E"/>
    <w:rsid w:val="002C1C3D"/>
    <w:rsid w:val="002C48DC"/>
    <w:rsid w:val="002E64D6"/>
    <w:rsid w:val="00332342"/>
    <w:rsid w:val="003375BB"/>
    <w:rsid w:val="00351293"/>
    <w:rsid w:val="0035305D"/>
    <w:rsid w:val="00382C46"/>
    <w:rsid w:val="003902F1"/>
    <w:rsid w:val="0039499C"/>
    <w:rsid w:val="00394CA0"/>
    <w:rsid w:val="003B7D13"/>
    <w:rsid w:val="003D10FF"/>
    <w:rsid w:val="003D16C3"/>
    <w:rsid w:val="004031EF"/>
    <w:rsid w:val="00450A01"/>
    <w:rsid w:val="004616ED"/>
    <w:rsid w:val="004A108D"/>
    <w:rsid w:val="004A6B8F"/>
    <w:rsid w:val="004C0619"/>
    <w:rsid w:val="004C19AC"/>
    <w:rsid w:val="004D48AA"/>
    <w:rsid w:val="004E1B25"/>
    <w:rsid w:val="00500402"/>
    <w:rsid w:val="0051243A"/>
    <w:rsid w:val="00522152"/>
    <w:rsid w:val="00536534"/>
    <w:rsid w:val="005370C9"/>
    <w:rsid w:val="005459CA"/>
    <w:rsid w:val="0058436D"/>
    <w:rsid w:val="005B5E8B"/>
    <w:rsid w:val="005F7754"/>
    <w:rsid w:val="00615E9C"/>
    <w:rsid w:val="00621FD0"/>
    <w:rsid w:val="006243F7"/>
    <w:rsid w:val="00642C84"/>
    <w:rsid w:val="00657892"/>
    <w:rsid w:val="00661A4C"/>
    <w:rsid w:val="00676094"/>
    <w:rsid w:val="0069614B"/>
    <w:rsid w:val="006A5E75"/>
    <w:rsid w:val="006B2711"/>
    <w:rsid w:val="006D3943"/>
    <w:rsid w:val="006E7113"/>
    <w:rsid w:val="007338D6"/>
    <w:rsid w:val="00740349"/>
    <w:rsid w:val="00740ED8"/>
    <w:rsid w:val="00766B60"/>
    <w:rsid w:val="00797344"/>
    <w:rsid w:val="007A4B78"/>
    <w:rsid w:val="007C5454"/>
    <w:rsid w:val="007D2AD3"/>
    <w:rsid w:val="007E0C1C"/>
    <w:rsid w:val="0080058F"/>
    <w:rsid w:val="00801892"/>
    <w:rsid w:val="008126D8"/>
    <w:rsid w:val="00823B8D"/>
    <w:rsid w:val="00837673"/>
    <w:rsid w:val="00847465"/>
    <w:rsid w:val="00870FDA"/>
    <w:rsid w:val="00872698"/>
    <w:rsid w:val="008B7F9E"/>
    <w:rsid w:val="008C3BBE"/>
    <w:rsid w:val="008C50AD"/>
    <w:rsid w:val="008D5879"/>
    <w:rsid w:val="008E07A7"/>
    <w:rsid w:val="009038A1"/>
    <w:rsid w:val="00906C0E"/>
    <w:rsid w:val="00915597"/>
    <w:rsid w:val="00920E56"/>
    <w:rsid w:val="00924BC8"/>
    <w:rsid w:val="0096494E"/>
    <w:rsid w:val="00970CB9"/>
    <w:rsid w:val="00984C55"/>
    <w:rsid w:val="00992C80"/>
    <w:rsid w:val="00A019A3"/>
    <w:rsid w:val="00A20A7F"/>
    <w:rsid w:val="00A22921"/>
    <w:rsid w:val="00A4733A"/>
    <w:rsid w:val="00A612F5"/>
    <w:rsid w:val="00A94F9E"/>
    <w:rsid w:val="00AD1254"/>
    <w:rsid w:val="00AD6371"/>
    <w:rsid w:val="00AE4FFD"/>
    <w:rsid w:val="00AF2A5B"/>
    <w:rsid w:val="00AF7F5F"/>
    <w:rsid w:val="00B315DA"/>
    <w:rsid w:val="00B33ECA"/>
    <w:rsid w:val="00B5475F"/>
    <w:rsid w:val="00B70E24"/>
    <w:rsid w:val="00B809B3"/>
    <w:rsid w:val="00B921A6"/>
    <w:rsid w:val="00B94F30"/>
    <w:rsid w:val="00BB24A4"/>
    <w:rsid w:val="00BB3457"/>
    <w:rsid w:val="00BC7A45"/>
    <w:rsid w:val="00BD7921"/>
    <w:rsid w:val="00BF27B0"/>
    <w:rsid w:val="00BF6A8E"/>
    <w:rsid w:val="00C04858"/>
    <w:rsid w:val="00C22DE6"/>
    <w:rsid w:val="00C24A59"/>
    <w:rsid w:val="00C2664D"/>
    <w:rsid w:val="00C30860"/>
    <w:rsid w:val="00C32B80"/>
    <w:rsid w:val="00C5388C"/>
    <w:rsid w:val="00C72945"/>
    <w:rsid w:val="00C83889"/>
    <w:rsid w:val="00CB3F61"/>
    <w:rsid w:val="00CB637C"/>
    <w:rsid w:val="00CC1A5B"/>
    <w:rsid w:val="00CD025B"/>
    <w:rsid w:val="00CD48FF"/>
    <w:rsid w:val="00CE552C"/>
    <w:rsid w:val="00D016CB"/>
    <w:rsid w:val="00D52454"/>
    <w:rsid w:val="00D8346D"/>
    <w:rsid w:val="00D83DC5"/>
    <w:rsid w:val="00D9452C"/>
    <w:rsid w:val="00D959B6"/>
    <w:rsid w:val="00DD0316"/>
    <w:rsid w:val="00E0279B"/>
    <w:rsid w:val="00E02833"/>
    <w:rsid w:val="00E13892"/>
    <w:rsid w:val="00E14E8C"/>
    <w:rsid w:val="00E23354"/>
    <w:rsid w:val="00E6197D"/>
    <w:rsid w:val="00E65270"/>
    <w:rsid w:val="00E70C28"/>
    <w:rsid w:val="00E8714D"/>
    <w:rsid w:val="00E92259"/>
    <w:rsid w:val="00E97CFA"/>
    <w:rsid w:val="00EC20C8"/>
    <w:rsid w:val="00ED4B5C"/>
    <w:rsid w:val="00EE148D"/>
    <w:rsid w:val="00EE309D"/>
    <w:rsid w:val="00EF31B1"/>
    <w:rsid w:val="00EF46F1"/>
    <w:rsid w:val="00EF4BF5"/>
    <w:rsid w:val="00EF5A7F"/>
    <w:rsid w:val="00F32CE9"/>
    <w:rsid w:val="00F547E5"/>
    <w:rsid w:val="00F54B06"/>
    <w:rsid w:val="00F67425"/>
    <w:rsid w:val="00F8267B"/>
    <w:rsid w:val="00FA1E5B"/>
    <w:rsid w:val="00FA66F9"/>
    <w:rsid w:val="00FD386C"/>
    <w:rsid w:val="00FF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B6E31AA"/>
  <w15:docId w15:val="{9DC0FDB3-20A9-2E43-8499-6ABB758F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4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A8E"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qFormat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40" w:after="40"/>
      <w:outlineLvl w:val="1"/>
    </w:pPr>
    <w:rPr>
      <w:caps/>
      <w:color w:val="000000" w:themeColor="text1"/>
      <w:spacing w:val="1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ind w:left="288"/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8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8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C72945"/>
    <w:rPr>
      <w:rFonts w:asciiTheme="majorHAnsi" w:eastAsiaTheme="majorEastAsia" w:hAnsiTheme="majorHAnsi" w:cstheme="majorBidi"/>
      <w:b/>
      <w:bCs/>
      <w:caps/>
      <w:color w:val="000000" w:themeColor="text1"/>
      <w:spacing w:val="10"/>
      <w:sz w:val="1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2945"/>
    <w:rPr>
      <w:caps/>
      <w:color w:val="000000" w:themeColor="text1"/>
      <w:spacing w:val="10"/>
      <w:sz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72945"/>
    <w:rPr>
      <w:i/>
      <w:sz w:val="16"/>
    </w:rPr>
  </w:style>
  <w:style w:type="paragraph" w:customStyle="1" w:styleId="JobTitle">
    <w:name w:val="Job Title"/>
    <w:basedOn w:val="Normal"/>
    <w:link w:val="JobTitleChar"/>
    <w:uiPriority w:val="2"/>
    <w:qFormat/>
    <w:pPr>
      <w:tabs>
        <w:tab w:val="left" w:pos="7560"/>
      </w:tabs>
      <w:ind w:left="288"/>
    </w:pPr>
    <w:rPr>
      <w:b/>
    </w:rPr>
  </w:style>
  <w:style w:type="character" w:customStyle="1" w:styleId="JobTitleChar">
    <w:name w:val="Job Title Char"/>
    <w:basedOn w:val="DefaultParagraphFont"/>
    <w:link w:val="JobTitle"/>
    <w:uiPriority w:val="2"/>
    <w:rsid w:val="00C72945"/>
    <w:rPr>
      <w:b/>
      <w:sz w:val="16"/>
    </w:rPr>
  </w:style>
  <w:style w:type="paragraph" w:customStyle="1" w:styleId="ContactInformation">
    <w:name w:val="Contact Information"/>
    <w:basedOn w:val="Normal"/>
    <w:uiPriority w:val="1"/>
    <w:qFormat/>
    <w:pPr>
      <w:spacing w:after="400"/>
      <w:ind w:left="288"/>
    </w:pPr>
  </w:style>
  <w:style w:type="paragraph" w:customStyle="1" w:styleId="NormalBodyText">
    <w:name w:val="Normal Body Text"/>
    <w:basedOn w:val="Normal"/>
    <w:uiPriority w:val="2"/>
    <w:qFormat/>
    <w:pPr>
      <w:tabs>
        <w:tab w:val="left" w:pos="7560"/>
      </w:tabs>
      <w:ind w:left="288"/>
    </w:pPr>
  </w:style>
  <w:style w:type="paragraph" w:customStyle="1" w:styleId="AllCaps">
    <w:name w:val="All Caps"/>
    <w:basedOn w:val="Normal"/>
    <w:semiHidden/>
    <w:unhideWhenUsed/>
    <w:qFormat/>
    <w:rPr>
      <w:caps/>
      <w:spacing w:val="20"/>
      <w:sz w:val="15"/>
    </w:rPr>
  </w:style>
  <w:style w:type="paragraph" w:customStyle="1" w:styleId="Location">
    <w:name w:val="Location"/>
    <w:basedOn w:val="Normal"/>
    <w:uiPriority w:val="2"/>
    <w:qFormat/>
    <w:pPr>
      <w:ind w:left="288"/>
    </w:pPr>
  </w:style>
  <w:style w:type="paragraph" w:customStyle="1" w:styleId="SpaceAfter">
    <w:name w:val="Space After"/>
    <w:basedOn w:val="Normal"/>
    <w:uiPriority w:val="2"/>
    <w:qFormat/>
    <w:pPr>
      <w:tabs>
        <w:tab w:val="left" w:pos="7560"/>
      </w:tabs>
      <w:spacing w:after="160"/>
      <w:ind w:left="288" w:right="288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YourName">
    <w:name w:val="Your Name"/>
    <w:basedOn w:val="Normal"/>
    <w:qFormat/>
    <w:pPr>
      <w:keepNext/>
      <w:keepLines/>
      <w:tabs>
        <w:tab w:val="left" w:pos="8640"/>
      </w:tabs>
      <w:spacing w:after="40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pacing w:val="10"/>
      <w:szCs w:val="28"/>
    </w:rPr>
  </w:style>
  <w:style w:type="paragraph" w:customStyle="1" w:styleId="SpaceAfter1NoRightIndent">
    <w:name w:val="Space After 1 (No Right Indent)"/>
    <w:basedOn w:val="Normal"/>
    <w:uiPriority w:val="3"/>
    <w:qFormat/>
    <w:pPr>
      <w:tabs>
        <w:tab w:val="left" w:pos="7560"/>
      </w:tabs>
      <w:spacing w:after="160"/>
      <w:ind w:left="288"/>
    </w:pPr>
  </w:style>
  <w:style w:type="paragraph" w:customStyle="1" w:styleId="SectionHeading">
    <w:name w:val="Section Heading"/>
    <w:basedOn w:val="Normal"/>
    <w:uiPriority w:val="1"/>
    <w:qFormat/>
    <w:pPr>
      <w:spacing w:before="240" w:after="40"/>
      <w:outlineLvl w:val="1"/>
    </w:pPr>
    <w:rPr>
      <w:caps/>
      <w:color w:val="000000" w:themeColor="text1"/>
      <w:spacing w:val="10"/>
    </w:rPr>
  </w:style>
  <w:style w:type="paragraph" w:customStyle="1" w:styleId="ItalicHeading">
    <w:name w:val="Italic Heading"/>
    <w:basedOn w:val="Normal"/>
    <w:uiPriority w:val="3"/>
    <w:qFormat/>
    <w:pPr>
      <w:ind w:left="288"/>
      <w:outlineLvl w:val="2"/>
    </w:pPr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16"/>
    </w:rPr>
  </w:style>
  <w:style w:type="paragraph" w:styleId="BlockText">
    <w:name w:val="Block Text"/>
    <w:basedOn w:val="Normal"/>
    <w:uiPriority w:val="3"/>
    <w:semiHidden/>
    <w:unhideWhenUsed/>
    <w:qFormat/>
    <w:rsid w:val="00BF6A8E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8E"/>
    <w:rPr>
      <w:rFonts w:asciiTheme="majorHAnsi" w:eastAsiaTheme="majorEastAsia" w:hAnsiTheme="majorHAnsi" w:cstheme="majorBidi"/>
      <w:i/>
      <w:iCs/>
      <w:color w:val="365F91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8E"/>
    <w:rPr>
      <w:rFonts w:asciiTheme="majorHAnsi" w:eastAsiaTheme="majorEastAsia" w:hAnsiTheme="majorHAnsi" w:cstheme="majorBidi"/>
      <w:color w:val="365F91" w:themeColor="accent1" w:themeShade="B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8E"/>
    <w:rPr>
      <w:rFonts w:asciiTheme="majorHAnsi" w:eastAsiaTheme="majorEastAsia" w:hAnsiTheme="majorHAnsi" w:cstheme="majorBidi"/>
      <w:i/>
      <w:iCs/>
      <w:color w:val="243F60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8E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8E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F6A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BF6A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F6A8E"/>
    <w:rPr>
      <w:i/>
      <w:iCs/>
      <w:color w:val="365F91" w:themeColor="accent1" w:themeShade="BF"/>
      <w:sz w:val="16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F6A8E"/>
    <w:rPr>
      <w:b/>
      <w:bCs/>
      <w:caps w:val="0"/>
      <w:smallCaps/>
      <w:color w:val="365F9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6A8E"/>
    <w:rPr>
      <w:color w:val="595959" w:themeColor="text1" w:themeTint="A6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B3C1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75F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F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BF5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D5A8C"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0D5A8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E0B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0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6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1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1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24291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5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0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9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588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3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4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5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0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nice.g.bailey@gmail.com" TargetMode="External"/><Relationship Id="rId13" Type="http://schemas.openxmlformats.org/officeDocument/2006/relationships/hyperlink" Target="https://ecco-group.org/publications-featured.ht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ttps://shanicetbailey.github.io/" TargetMode="External"/><Relationship Id="rId12" Type="http://schemas.openxmlformats.org/officeDocument/2006/relationships/hyperlink" Target="https://storymaps.arcgis.com/stories/2ad3757662b940ea8267ed38eff6842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s.copernicus.org/articles/19/381/2023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029/2024GL1117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club-cu.github.io/library.html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anicebailey/Library/Containers/com.microsoft.Word/Data/Library/Application%20Support/Microsoft/Office/16.0/DTS/Search/%7bDCED0DE4-7C92-A144-8FFD-9FBF29C84AAD%7dtf1016955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9D292926F38D4F889B3F111D26D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C7080-D733-AA4A-92AB-F65F2718169E}"/>
      </w:docPartPr>
      <w:docPartBody>
        <w:p w:rsidR="005276BC" w:rsidRDefault="00EE7E10">
          <w:pPr>
            <w:pStyle w:val="239D292926F38D4F889B3F111D26D244"/>
          </w:pPr>
          <w:r>
            <w:t>your name</w:t>
          </w:r>
        </w:p>
      </w:docPartBody>
    </w:docPart>
    <w:docPart>
      <w:docPartPr>
        <w:name w:val="26A9F673DE15554EBEC50283378D2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4AA54-4605-EF49-A9BD-C038092BE1ED}"/>
      </w:docPartPr>
      <w:docPartBody>
        <w:p w:rsidR="005276BC" w:rsidRDefault="00EE7E10">
          <w:pPr>
            <w:pStyle w:val="26A9F673DE15554EBEC50283378D26CC"/>
          </w:pPr>
          <w:r>
            <w:t>|</w:t>
          </w:r>
        </w:p>
      </w:docPartBody>
    </w:docPart>
    <w:docPart>
      <w:docPartPr>
        <w:name w:val="F3D60DAB1C0FB24E8CE33B46C304F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E684-6881-A44F-A154-9B98306B62A3}"/>
      </w:docPartPr>
      <w:docPartBody>
        <w:p w:rsidR="005276BC" w:rsidRDefault="00EE7E10">
          <w:pPr>
            <w:pStyle w:val="F3D60DAB1C0FB24E8CE33B46C304FE9A"/>
          </w:pPr>
          <w:r>
            <w:t>“The Female Betrayed and Modern Media”</w:t>
          </w:r>
        </w:p>
      </w:docPartBody>
    </w:docPart>
    <w:docPart>
      <w:docPartPr>
        <w:name w:val="E9413362FD059F4B945333644FD14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758CB-0907-1545-A93E-DF23F9D84F6A}"/>
      </w:docPartPr>
      <w:docPartBody>
        <w:p w:rsidR="003F0EE9" w:rsidRDefault="003F0EE9" w:rsidP="003F0EE9">
          <w:pPr>
            <w:pStyle w:val="E9413362FD059F4B945333644FD143E7"/>
          </w:pPr>
          <w:r>
            <w:t>TEACHING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10"/>
    <w:rsid w:val="00082DD9"/>
    <w:rsid w:val="001627E8"/>
    <w:rsid w:val="001E62AE"/>
    <w:rsid w:val="002149F4"/>
    <w:rsid w:val="00292E5F"/>
    <w:rsid w:val="002C122C"/>
    <w:rsid w:val="002F0FF7"/>
    <w:rsid w:val="00394239"/>
    <w:rsid w:val="003B1C93"/>
    <w:rsid w:val="003F0EE9"/>
    <w:rsid w:val="00407DAF"/>
    <w:rsid w:val="00417B4D"/>
    <w:rsid w:val="00450A01"/>
    <w:rsid w:val="004616ED"/>
    <w:rsid w:val="004647B9"/>
    <w:rsid w:val="004F7807"/>
    <w:rsid w:val="005276BC"/>
    <w:rsid w:val="005B7195"/>
    <w:rsid w:val="00642C84"/>
    <w:rsid w:val="006C5506"/>
    <w:rsid w:val="006F0569"/>
    <w:rsid w:val="007452AF"/>
    <w:rsid w:val="00765EB0"/>
    <w:rsid w:val="007A3C0D"/>
    <w:rsid w:val="007E0C1C"/>
    <w:rsid w:val="007E3CDE"/>
    <w:rsid w:val="0081051D"/>
    <w:rsid w:val="008126D8"/>
    <w:rsid w:val="008C1D57"/>
    <w:rsid w:val="008D439A"/>
    <w:rsid w:val="009B3209"/>
    <w:rsid w:val="009F5773"/>
    <w:rsid w:val="00AA046D"/>
    <w:rsid w:val="00B24FFB"/>
    <w:rsid w:val="00CB3F61"/>
    <w:rsid w:val="00CF7F97"/>
    <w:rsid w:val="00D50888"/>
    <w:rsid w:val="00DC2CF9"/>
    <w:rsid w:val="00E409B2"/>
    <w:rsid w:val="00E7338B"/>
    <w:rsid w:val="00EE7E10"/>
    <w:rsid w:val="00F560A2"/>
    <w:rsid w:val="00F8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9D292926F38D4F889B3F111D26D244">
    <w:name w:val="239D292926F38D4F889B3F111D26D244"/>
  </w:style>
  <w:style w:type="paragraph" w:customStyle="1" w:styleId="26A9F673DE15554EBEC50283378D26CC">
    <w:name w:val="26A9F673DE15554EBEC50283378D26CC"/>
  </w:style>
  <w:style w:type="paragraph" w:customStyle="1" w:styleId="C09A03C847A76844B700E3A086A22509">
    <w:name w:val="C09A03C847A76844B700E3A086A22509"/>
  </w:style>
  <w:style w:type="paragraph" w:customStyle="1" w:styleId="0CA50FE86967624AA4846FAF53B0AD79">
    <w:name w:val="0CA50FE86967624AA4846FAF53B0AD79"/>
  </w:style>
  <w:style w:type="paragraph" w:customStyle="1" w:styleId="F3D60DAB1C0FB24E8CE33B46C304FE9A">
    <w:name w:val="F3D60DAB1C0FB24E8CE33B46C304FE9A"/>
  </w:style>
  <w:style w:type="paragraph" w:customStyle="1" w:styleId="E9413362FD059F4B945333644FD143E7">
    <w:name w:val="E9413362FD059F4B945333644FD143E7"/>
    <w:rsid w:val="003F0EE9"/>
    <w:pPr>
      <w:spacing w:after="160" w:line="278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{DCED0DE4-7C92-A144-8FFD-9FBF29C84AAD}tf10169559.dotx</Template>
  <TotalTime>1</TotalTime>
  <Pages>3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Shanice T. bailey</dc:creator>
  <cp:keywords/>
  <cp:lastModifiedBy>Microsoft Office User</cp:lastModifiedBy>
  <cp:revision>3</cp:revision>
  <cp:lastPrinted>2006-08-01T17:47:00Z</cp:lastPrinted>
  <dcterms:created xsi:type="dcterms:W3CDTF">2026-01-26T01:16:00Z</dcterms:created>
  <dcterms:modified xsi:type="dcterms:W3CDTF">2026-01-26T01:20:00Z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95;#zwd120;#79;#tpl120;#448;#zwd140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  <property fmtid="{D5CDD505-2E9C-101B-9397-08002B2CF9AE}" pid="10" name="MSIP_Label_f42aa342-8706-4288-bd11-ebb85995028c_Enabled">
    <vt:lpwstr>True</vt:lpwstr>
  </property>
  <property fmtid="{D5CDD505-2E9C-101B-9397-08002B2CF9AE}" pid="11" name="MSIP_Label_f42aa342-8706-4288-bd11-ebb85995028c_SiteId">
    <vt:lpwstr>72f988bf-86f1-41af-91ab-2d7cd011db47</vt:lpwstr>
  </property>
  <property fmtid="{D5CDD505-2E9C-101B-9397-08002B2CF9AE}" pid="12" name="MSIP_Label_f42aa342-8706-4288-bd11-ebb85995028c_Owner">
    <vt:lpwstr>Anumol@vidyatech.com</vt:lpwstr>
  </property>
  <property fmtid="{D5CDD505-2E9C-101B-9397-08002B2CF9AE}" pid="13" name="MSIP_Label_f42aa342-8706-4288-bd11-ebb85995028c_SetDate">
    <vt:lpwstr>2018-06-08T07:15:40.8825359Z</vt:lpwstr>
  </property>
  <property fmtid="{D5CDD505-2E9C-101B-9397-08002B2CF9AE}" pid="14" name="MSIP_Label_f42aa342-8706-4288-bd11-ebb85995028c_Name">
    <vt:lpwstr>General</vt:lpwstr>
  </property>
  <property fmtid="{D5CDD505-2E9C-101B-9397-08002B2CF9AE}" pid="15" name="MSIP_Label_f42aa342-8706-4288-bd11-ebb85995028c_Application">
    <vt:lpwstr>Microsoft Azure Information Protection</vt:lpwstr>
  </property>
  <property fmtid="{D5CDD505-2E9C-101B-9397-08002B2CF9AE}" pid="16" name="MSIP_Label_f42aa342-8706-4288-bd11-ebb85995028c_Extended_MSFT_Method">
    <vt:lpwstr>Automatic</vt:lpwstr>
  </property>
  <property fmtid="{D5CDD505-2E9C-101B-9397-08002B2CF9AE}" pid="17" name="Sensitivity">
    <vt:lpwstr>General</vt:lpwstr>
  </property>
</Properties>
</file>